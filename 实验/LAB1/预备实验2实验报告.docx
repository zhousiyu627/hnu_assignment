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EE200D" w14:textId="77777777" w:rsidR="00C0661C" w:rsidRDefault="00C0661C"/>
    <w:p w14:paraId="035051E4" w14:textId="77777777" w:rsidR="00C0661C" w:rsidRDefault="00C0661C"/>
    <w:p w14:paraId="3B625006" w14:textId="77777777" w:rsidR="00C0661C" w:rsidRDefault="009B6826">
      <w:pPr>
        <w:pStyle w:val="1"/>
        <w:ind w:firstLineChars="0" w:firstLine="0"/>
        <w:jc w:val="center"/>
      </w:pPr>
      <w:r w:rsidRPr="00877E2E">
        <w:rPr>
          <w:noProof/>
        </w:rPr>
        <w:drawing>
          <wp:inline distT="0" distB="0" distL="0" distR="0" wp14:anchorId="7FDC3F86" wp14:editId="3F7DFDCD">
            <wp:extent cx="1945640" cy="2084070"/>
            <wp:effectExtent l="0" t="0" r="0" b="0"/>
            <wp:docPr id="3" name="图片 81" descr="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1" descr="logo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D8DD" w14:textId="77777777" w:rsidR="00C0661C" w:rsidRDefault="00C0661C">
      <w:pPr>
        <w:pStyle w:val="1"/>
        <w:ind w:firstLineChars="0" w:firstLine="0"/>
        <w:jc w:val="center"/>
        <w:rPr>
          <w:sz w:val="48"/>
          <w:szCs w:val="48"/>
        </w:rPr>
      </w:pPr>
    </w:p>
    <w:p w14:paraId="6020693B" w14:textId="77777777" w:rsidR="00C0661C" w:rsidRDefault="00C0661C">
      <w:pPr>
        <w:pStyle w:val="1"/>
        <w:ind w:firstLineChars="0" w:firstLine="0"/>
        <w:jc w:val="center"/>
        <w:rPr>
          <w:sz w:val="48"/>
          <w:szCs w:val="48"/>
        </w:rPr>
      </w:pPr>
    </w:p>
    <w:p w14:paraId="5671D932" w14:textId="77777777" w:rsidR="00C0661C" w:rsidRDefault="00C0661C">
      <w:pPr>
        <w:pStyle w:val="1"/>
        <w:ind w:firstLineChars="0" w:firstLine="0"/>
        <w:jc w:val="center"/>
      </w:pPr>
      <w:r>
        <w:rPr>
          <w:rFonts w:hint="eastAsia"/>
        </w:rPr>
        <w:t>课程实验报告</w:t>
      </w:r>
    </w:p>
    <w:p w14:paraId="68A6280E" w14:textId="77777777" w:rsidR="00C0661C" w:rsidRDefault="00C0661C">
      <w:pPr>
        <w:jc w:val="center"/>
        <w:rPr>
          <w:sz w:val="18"/>
        </w:rPr>
      </w:pPr>
    </w:p>
    <w:p w14:paraId="495B9992" w14:textId="77777777" w:rsidR="007F1B1E" w:rsidRDefault="007F1B1E" w:rsidP="00B62071">
      <w:pPr>
        <w:rPr>
          <w:sz w:val="48"/>
        </w:rPr>
      </w:pPr>
    </w:p>
    <w:p w14:paraId="5A1F52E0" w14:textId="77777777" w:rsidR="00C0661C" w:rsidRDefault="00C0661C" w:rsidP="00B62071">
      <w:pPr>
        <w:rPr>
          <w:sz w:val="48"/>
        </w:rPr>
      </w:pPr>
    </w:p>
    <w:p w14:paraId="7EBB373C" w14:textId="77777777" w:rsidR="00C0661C" w:rsidRDefault="00C0661C" w:rsidP="00B62071">
      <w:pPr>
        <w:spacing w:line="560" w:lineRule="exact"/>
        <w:rPr>
          <w:sz w:val="32"/>
        </w:rPr>
      </w:pPr>
      <w:r>
        <w:rPr>
          <w:rFonts w:hint="eastAsia"/>
          <w:sz w:val="32"/>
        </w:rPr>
        <w:t>课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程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名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称：</w:t>
      </w:r>
      <w:r>
        <w:rPr>
          <w:rFonts w:hint="eastAsia"/>
          <w:sz w:val="32"/>
          <w:u w:val="single"/>
        </w:rPr>
        <w:t xml:space="preserve"> </w:t>
      </w:r>
      <w:r w:rsidR="00926A1E">
        <w:rPr>
          <w:rFonts w:hint="eastAsia"/>
          <w:sz w:val="32"/>
          <w:u w:val="single"/>
        </w:rPr>
        <w:t xml:space="preserve">      </w:t>
      </w:r>
      <w:r w:rsidR="00B62071">
        <w:rPr>
          <w:rFonts w:hint="eastAsia"/>
          <w:sz w:val="32"/>
          <w:u w:val="single"/>
        </w:rPr>
        <w:t>计算机系统</w:t>
      </w:r>
      <w:r w:rsidR="00B62071">
        <w:rPr>
          <w:rFonts w:hint="eastAsia"/>
          <w:sz w:val="32"/>
          <w:u w:val="single"/>
        </w:rPr>
        <w:t xml:space="preserve">             </w:t>
      </w:r>
    </w:p>
    <w:p w14:paraId="6F42ED28" w14:textId="77777777" w:rsidR="00D73CFC" w:rsidRDefault="00C0661C" w:rsidP="00B62071">
      <w:pPr>
        <w:spacing w:line="560" w:lineRule="exact"/>
        <w:rPr>
          <w:sz w:val="32"/>
          <w:u w:val="single"/>
        </w:rPr>
      </w:pPr>
      <w:r>
        <w:rPr>
          <w:rFonts w:hint="eastAsia"/>
          <w:sz w:val="32"/>
        </w:rPr>
        <w:t>实验项目名称：</w:t>
      </w:r>
      <w:r>
        <w:rPr>
          <w:rFonts w:hint="eastAsia"/>
          <w:sz w:val="32"/>
          <w:u w:val="single"/>
        </w:rPr>
        <w:t xml:space="preserve">  </w:t>
      </w:r>
      <w:r w:rsidR="00D73CFC">
        <w:rPr>
          <w:sz w:val="32"/>
          <w:u w:val="single"/>
        </w:rPr>
        <w:t xml:space="preserve">     </w:t>
      </w:r>
      <w:r w:rsidR="00B62071">
        <w:rPr>
          <w:rFonts w:hint="eastAsia"/>
          <w:sz w:val="32"/>
          <w:u w:val="single"/>
        </w:rPr>
        <w:t>实验一</w:t>
      </w:r>
      <w:r w:rsidR="00B62071">
        <w:rPr>
          <w:rFonts w:hint="eastAsia"/>
          <w:sz w:val="32"/>
          <w:u w:val="single"/>
        </w:rPr>
        <w:t xml:space="preserve">                 </w:t>
      </w:r>
    </w:p>
    <w:p w14:paraId="75911B2D" w14:textId="52175981" w:rsidR="00C0661C" w:rsidRDefault="00D73CFC" w:rsidP="00B62071">
      <w:pPr>
        <w:spacing w:line="560" w:lineRule="exact"/>
        <w:rPr>
          <w:sz w:val="32"/>
        </w:rPr>
      </w:pPr>
      <w:r>
        <w:rPr>
          <w:rFonts w:hint="eastAsia"/>
          <w:sz w:val="32"/>
        </w:rPr>
        <w:t>专</w:t>
      </w:r>
      <w:r>
        <w:rPr>
          <w:sz w:val="32"/>
        </w:rPr>
        <w:t xml:space="preserve">  </w:t>
      </w:r>
      <w:r>
        <w:rPr>
          <w:rFonts w:hint="eastAsia"/>
          <w:sz w:val="32"/>
        </w:rPr>
        <w:t>业</w:t>
      </w:r>
      <w:r>
        <w:rPr>
          <w:sz w:val="32"/>
        </w:rPr>
        <w:t xml:space="preserve"> </w:t>
      </w:r>
      <w:r>
        <w:rPr>
          <w:rFonts w:hint="eastAsia"/>
          <w:sz w:val="32"/>
        </w:rPr>
        <w:t>班</w:t>
      </w:r>
      <w:r>
        <w:rPr>
          <w:sz w:val="32"/>
        </w:rPr>
        <w:t xml:space="preserve"> </w:t>
      </w:r>
      <w:r>
        <w:rPr>
          <w:rFonts w:hint="eastAsia"/>
          <w:sz w:val="32"/>
        </w:rPr>
        <w:t>级：</w:t>
      </w:r>
      <w:r>
        <w:rPr>
          <w:sz w:val="32"/>
          <w:u w:val="single"/>
        </w:rPr>
        <w:t xml:space="preserve">     </w:t>
      </w:r>
      <w:r w:rsidR="00B62071">
        <w:rPr>
          <w:rFonts w:hint="eastAsia"/>
          <w:sz w:val="32"/>
          <w:u w:val="single"/>
        </w:rPr>
        <w:t xml:space="preserve">              </w:t>
      </w:r>
    </w:p>
    <w:p w14:paraId="5ACC9318" w14:textId="44D247C0" w:rsidR="00C0661C" w:rsidRDefault="00C0661C" w:rsidP="00B62071">
      <w:pPr>
        <w:spacing w:line="560" w:lineRule="exact"/>
        <w:rPr>
          <w:sz w:val="32"/>
          <w:u w:val="single"/>
        </w:rPr>
      </w:pPr>
      <w:r>
        <w:rPr>
          <w:rFonts w:hint="eastAsia"/>
          <w:sz w:val="32"/>
        </w:rPr>
        <w:t>姓</w:t>
      </w:r>
      <w:r>
        <w:rPr>
          <w:rFonts w:hint="eastAsia"/>
          <w:sz w:val="32"/>
        </w:rPr>
        <w:t xml:space="preserve">        </w:t>
      </w:r>
      <w:r>
        <w:rPr>
          <w:rFonts w:hint="eastAsia"/>
          <w:sz w:val="32"/>
        </w:rPr>
        <w:t>名：</w:t>
      </w:r>
      <w:r>
        <w:rPr>
          <w:rFonts w:hint="eastAsia"/>
          <w:sz w:val="32"/>
          <w:u w:val="single"/>
        </w:rPr>
        <w:t xml:space="preserve">       </w:t>
      </w:r>
      <w:r w:rsidR="00B62071">
        <w:rPr>
          <w:rFonts w:hint="eastAsia"/>
          <w:sz w:val="32"/>
          <w:u w:val="single"/>
        </w:rPr>
        <w:t xml:space="preserve">              </w:t>
      </w:r>
    </w:p>
    <w:p w14:paraId="7533E265" w14:textId="64D19203" w:rsidR="00C0661C" w:rsidRDefault="00C0661C" w:rsidP="00B62071">
      <w:pPr>
        <w:spacing w:line="560" w:lineRule="exact"/>
        <w:rPr>
          <w:sz w:val="32"/>
          <w:u w:val="single"/>
        </w:rPr>
      </w:pP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       </w:t>
      </w:r>
      <w:r>
        <w:rPr>
          <w:rFonts w:hint="eastAsia"/>
          <w:sz w:val="32"/>
        </w:rPr>
        <w:t>号：</w:t>
      </w:r>
      <w:r>
        <w:rPr>
          <w:rFonts w:hint="eastAsia"/>
          <w:sz w:val="32"/>
          <w:u w:val="single"/>
        </w:rPr>
        <w:t xml:space="preserve">    </w:t>
      </w:r>
      <w:r w:rsidR="003E73DC">
        <w:rPr>
          <w:rFonts w:hint="eastAsia"/>
          <w:sz w:val="32"/>
          <w:u w:val="single"/>
        </w:rPr>
        <w:t xml:space="preserve"> </w:t>
      </w:r>
      <w:bookmarkStart w:id="0" w:name="_GoBack"/>
      <w:bookmarkEnd w:id="0"/>
      <w:r w:rsidR="00B62071">
        <w:rPr>
          <w:rFonts w:hint="eastAsia"/>
          <w:sz w:val="32"/>
          <w:u w:val="single"/>
        </w:rPr>
        <w:t xml:space="preserve">         </w:t>
      </w:r>
    </w:p>
    <w:p w14:paraId="6281455C" w14:textId="77777777" w:rsidR="00C0661C" w:rsidRDefault="00C0661C" w:rsidP="00B62071">
      <w:pPr>
        <w:spacing w:line="560" w:lineRule="exact"/>
        <w:jc w:val="left"/>
        <w:rPr>
          <w:sz w:val="32"/>
        </w:rPr>
      </w:pPr>
      <w:r>
        <w:rPr>
          <w:rFonts w:hint="eastAsia"/>
          <w:sz w:val="32"/>
        </w:rPr>
        <w:t>指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导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教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师：</w:t>
      </w:r>
    </w:p>
    <w:p w14:paraId="144EC041" w14:textId="77777777" w:rsidR="00C0661C" w:rsidRDefault="00C0661C" w:rsidP="00B62071">
      <w:pPr>
        <w:spacing w:line="560" w:lineRule="exact"/>
        <w:jc w:val="left"/>
        <w:rPr>
          <w:sz w:val="32"/>
        </w:rPr>
      </w:pPr>
      <w:r>
        <w:rPr>
          <w:rFonts w:hint="eastAsia"/>
          <w:sz w:val="32"/>
        </w:rPr>
        <w:t>完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成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时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间：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  <w:u w:val="single"/>
        </w:rPr>
        <w:t xml:space="preserve">   </w:t>
      </w:r>
      <w:r w:rsidR="00926A1E">
        <w:rPr>
          <w:rFonts w:hint="eastAsia"/>
          <w:sz w:val="32"/>
          <w:u w:val="single"/>
        </w:rPr>
        <w:t xml:space="preserve"> </w:t>
      </w:r>
      <w:r w:rsidR="00B62071">
        <w:rPr>
          <w:rFonts w:hint="eastAsia"/>
          <w:sz w:val="32"/>
          <w:u w:val="single"/>
        </w:rPr>
        <w:t>2018</w:t>
      </w:r>
      <w:r w:rsidR="00926A1E">
        <w:rPr>
          <w:rFonts w:hint="eastAsia"/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</w:rPr>
        <w:t>年</w:t>
      </w:r>
      <w:r>
        <w:rPr>
          <w:rFonts w:hint="eastAsia"/>
          <w:sz w:val="32"/>
          <w:u w:val="single"/>
        </w:rPr>
        <w:t xml:space="preserve"> </w:t>
      </w:r>
      <w:r w:rsidR="00926A1E">
        <w:rPr>
          <w:rFonts w:hint="eastAsia"/>
          <w:sz w:val="32"/>
          <w:u w:val="single"/>
        </w:rPr>
        <w:t xml:space="preserve"> </w:t>
      </w:r>
      <w:r w:rsidR="00B62071">
        <w:rPr>
          <w:rFonts w:hint="eastAsia"/>
          <w:sz w:val="32"/>
          <w:u w:val="single"/>
        </w:rPr>
        <w:t>3</w:t>
      </w:r>
      <w:r w:rsidR="00926A1E">
        <w:rPr>
          <w:rFonts w:hint="eastAsia"/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 </w:t>
      </w:r>
      <w:r>
        <w:rPr>
          <w:rFonts w:hint="eastAsia"/>
          <w:sz w:val="32"/>
        </w:rPr>
        <w:t>月</w:t>
      </w:r>
      <w:r>
        <w:rPr>
          <w:rFonts w:hint="eastAsia"/>
          <w:sz w:val="32"/>
          <w:u w:val="single"/>
        </w:rPr>
        <w:t xml:space="preserve"> </w:t>
      </w:r>
      <w:r w:rsidR="00B3194C">
        <w:rPr>
          <w:rFonts w:hint="eastAsia"/>
          <w:sz w:val="32"/>
          <w:u w:val="single"/>
        </w:rPr>
        <w:t xml:space="preserve"> </w:t>
      </w:r>
      <w:r w:rsidR="00B62071">
        <w:rPr>
          <w:rFonts w:hint="eastAsia"/>
          <w:sz w:val="32"/>
          <w:u w:val="single"/>
        </w:rPr>
        <w:t>29</w:t>
      </w:r>
      <w:r w:rsidR="00B3194C"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</w:t>
      </w:r>
      <w:r w:rsidR="00926A1E">
        <w:rPr>
          <w:rFonts w:hint="eastAsia"/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</w:rPr>
        <w:t>日</w:t>
      </w:r>
    </w:p>
    <w:p w14:paraId="2C322B52" w14:textId="77777777" w:rsidR="00C0661C" w:rsidRDefault="00C0661C">
      <w:pPr>
        <w:spacing w:line="560" w:lineRule="exact"/>
        <w:rPr>
          <w:sz w:val="32"/>
        </w:rPr>
      </w:pPr>
    </w:p>
    <w:p w14:paraId="1BB4BAFD" w14:textId="77777777" w:rsidR="00C0661C" w:rsidRDefault="00C0661C">
      <w:pPr>
        <w:spacing w:line="560" w:lineRule="exact"/>
        <w:rPr>
          <w:sz w:val="32"/>
        </w:rPr>
      </w:pPr>
    </w:p>
    <w:p w14:paraId="7F763959" w14:textId="77777777" w:rsidR="00C0661C" w:rsidRDefault="00C0661C">
      <w:pPr>
        <w:spacing w:line="560" w:lineRule="exact"/>
        <w:rPr>
          <w:sz w:val="32"/>
        </w:rPr>
      </w:pPr>
    </w:p>
    <w:p w14:paraId="7583096F" w14:textId="77777777" w:rsidR="00C0661C" w:rsidRDefault="000F0C34">
      <w:pPr>
        <w:pStyle w:val="1"/>
        <w:ind w:firstLineChars="0" w:firstLine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信息科学与</w:t>
      </w:r>
      <w:r w:rsidR="00C0661C">
        <w:rPr>
          <w:rFonts w:hint="eastAsia"/>
          <w:sz w:val="36"/>
          <w:szCs w:val="36"/>
        </w:rPr>
        <w:t>工程</w:t>
      </w:r>
      <w:r>
        <w:rPr>
          <w:rFonts w:hint="eastAsia"/>
          <w:sz w:val="36"/>
          <w:szCs w:val="36"/>
        </w:rPr>
        <w:t>学院</w:t>
      </w:r>
    </w:p>
    <w:p w14:paraId="3F0DDC23" w14:textId="77777777" w:rsidR="00C0661C" w:rsidRDefault="00C0661C">
      <w:pPr>
        <w:pStyle w:val="1"/>
        <w:ind w:firstLineChars="0" w:firstLine="0"/>
        <w:jc w:val="center"/>
        <w:rPr>
          <w:sz w:val="44"/>
          <w:szCs w:val="44"/>
        </w:rPr>
        <w:sectPr w:rsidR="00C0661C">
          <w:pgSz w:w="11906" w:h="16838"/>
          <w:pgMar w:top="1418" w:right="1418" w:bottom="1418" w:left="1418" w:header="851" w:footer="992" w:gutter="0"/>
          <w:cols w:space="425"/>
          <w:docGrid w:type="lines" w:linePitch="312"/>
        </w:sectPr>
      </w:pPr>
    </w:p>
    <w:tbl>
      <w:tblPr>
        <w:tblW w:w="92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8"/>
        <w:gridCol w:w="8736"/>
      </w:tblGrid>
      <w:tr w:rsidR="00C0661C" w14:paraId="029B015D" w14:textId="77777777" w:rsidTr="00632552">
        <w:trPr>
          <w:trHeight w:val="442"/>
        </w:trPr>
        <w:tc>
          <w:tcPr>
            <w:tcW w:w="920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C30B73" w14:textId="3EB22B2A" w:rsidR="00C0661C" w:rsidRPr="00B62071" w:rsidRDefault="00C0661C" w:rsidP="00B62071">
            <w:r w:rsidRPr="00B62071">
              <w:rPr>
                <w:rFonts w:cs="宋体" w:hint="eastAsia"/>
                <w:b/>
                <w:sz w:val="36"/>
              </w:rPr>
              <w:lastRenderedPageBreak/>
              <w:t>实验题目：</w:t>
            </w:r>
            <w:r w:rsidR="00C85DD1">
              <w:rPr>
                <w:rFonts w:hint="eastAsia"/>
                <w:sz w:val="28"/>
              </w:rPr>
              <w:t>指令、寄存器、内存单元</w:t>
            </w:r>
          </w:p>
        </w:tc>
      </w:tr>
      <w:tr w:rsidR="00C0661C" w14:paraId="23021508" w14:textId="77777777" w:rsidTr="00632552">
        <w:trPr>
          <w:trHeight w:val="770"/>
        </w:trPr>
        <w:tc>
          <w:tcPr>
            <w:tcW w:w="920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90044F" w14:textId="7E879B85" w:rsidR="00D45C68" w:rsidRPr="00B62071" w:rsidRDefault="00C0661C" w:rsidP="00D45C68">
            <w:r w:rsidRPr="00B62071">
              <w:rPr>
                <w:rFonts w:cs="宋体" w:hint="eastAsia"/>
                <w:b/>
                <w:sz w:val="36"/>
              </w:rPr>
              <w:t>实验目</w:t>
            </w:r>
            <w:r w:rsidR="00CF43F2" w:rsidRPr="00B62071">
              <w:rPr>
                <w:rFonts w:cs="宋体" w:hint="eastAsia"/>
                <w:b/>
                <w:sz w:val="36"/>
              </w:rPr>
              <w:t>的</w:t>
            </w:r>
            <w:r w:rsidRPr="00B62071">
              <w:rPr>
                <w:rFonts w:cs="宋体" w:hint="eastAsia"/>
                <w:b/>
                <w:sz w:val="36"/>
              </w:rPr>
              <w:t>：</w:t>
            </w:r>
            <w:r w:rsidR="00A64222" w:rsidRPr="00451385">
              <w:rPr>
                <w:rFonts w:hint="eastAsia"/>
                <w:sz w:val="28"/>
              </w:rPr>
              <w:t>本实验共四个程序，均在</w:t>
            </w:r>
            <w:r w:rsidR="00A64222" w:rsidRPr="00451385">
              <w:rPr>
                <w:rFonts w:hint="eastAsia"/>
                <w:sz w:val="28"/>
              </w:rPr>
              <w:t>debug</w:t>
            </w:r>
            <w:r w:rsidR="00A64222" w:rsidRPr="00451385">
              <w:rPr>
                <w:rFonts w:hint="eastAsia"/>
                <w:sz w:val="28"/>
              </w:rPr>
              <w:t>下编写，通过本次实验熟悉</w:t>
            </w:r>
            <w:r w:rsidR="00A64222" w:rsidRPr="00451385">
              <w:rPr>
                <w:rFonts w:hint="eastAsia"/>
                <w:sz w:val="28"/>
              </w:rPr>
              <w:t>debug</w:t>
            </w:r>
            <w:r w:rsidR="00A64222" w:rsidRPr="00451385">
              <w:rPr>
                <w:rFonts w:hint="eastAsia"/>
                <w:sz w:val="28"/>
              </w:rPr>
              <w:t>工具的使用及</w:t>
            </w:r>
            <w:r w:rsidR="00A64222" w:rsidRPr="00451385">
              <w:rPr>
                <w:rFonts w:hint="eastAsia"/>
                <w:sz w:val="28"/>
              </w:rPr>
              <w:t>DOS</w:t>
            </w:r>
            <w:r w:rsidR="00A64222" w:rsidRPr="00451385">
              <w:rPr>
                <w:rFonts w:hint="eastAsia"/>
                <w:sz w:val="28"/>
              </w:rPr>
              <w:t>系统功能调用</w:t>
            </w:r>
            <w:r w:rsidR="00B62071">
              <w:rPr>
                <w:rFonts w:cs="宋体" w:hint="eastAsia"/>
              </w:rPr>
              <w:t>。</w:t>
            </w:r>
          </w:p>
        </w:tc>
      </w:tr>
      <w:tr w:rsidR="00CF43F2" w14:paraId="34F5F828" w14:textId="77777777" w:rsidTr="00632552">
        <w:trPr>
          <w:trHeight w:val="463"/>
        </w:trPr>
        <w:tc>
          <w:tcPr>
            <w:tcW w:w="920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EDA595" w14:textId="2D8B8D18" w:rsidR="002D524B" w:rsidRPr="00B62071" w:rsidRDefault="00CF43F2" w:rsidP="00B62071">
            <w:r w:rsidRPr="00B62071">
              <w:rPr>
                <w:rFonts w:cs="宋体" w:hint="eastAsia"/>
                <w:b/>
                <w:sz w:val="36"/>
              </w:rPr>
              <w:t>实验环境：</w:t>
            </w:r>
            <w:r w:rsidR="00B62071" w:rsidRPr="00C641FD">
              <w:rPr>
                <w:rFonts w:hint="eastAsia"/>
                <w:sz w:val="28"/>
              </w:rPr>
              <w:t>个人电脑、</w:t>
            </w:r>
            <w:r w:rsidR="00A64222" w:rsidRPr="00C641FD">
              <w:rPr>
                <w:rFonts w:hint="eastAsia"/>
                <w:sz w:val="28"/>
              </w:rPr>
              <w:t>windows xp</w:t>
            </w:r>
            <w:r w:rsidR="00A64222" w:rsidRPr="00C641FD">
              <w:rPr>
                <w:rFonts w:hint="eastAsia"/>
                <w:sz w:val="28"/>
              </w:rPr>
              <w:t>系统</w:t>
            </w:r>
            <w:r w:rsidR="00A64222" w:rsidRPr="00C641FD">
              <w:rPr>
                <w:rFonts w:hint="eastAsia"/>
                <w:sz w:val="28"/>
              </w:rPr>
              <w:t xml:space="preserve"> debug</w:t>
            </w:r>
            <w:r w:rsidR="00A64222" w:rsidRPr="00C641FD">
              <w:rPr>
                <w:rFonts w:hint="eastAsia"/>
                <w:sz w:val="28"/>
              </w:rPr>
              <w:t>环境</w:t>
            </w:r>
          </w:p>
        </w:tc>
      </w:tr>
      <w:tr w:rsidR="00C0661C" w14:paraId="290B07CA" w14:textId="77777777" w:rsidTr="00632552">
        <w:tc>
          <w:tcPr>
            <w:tcW w:w="920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3DE4C1" w14:textId="22874079" w:rsidR="00C0661C" w:rsidRDefault="00C0661C" w:rsidP="00B62071">
            <w:pPr>
              <w:rPr>
                <w:rFonts w:cs="宋体"/>
                <w:b/>
                <w:sz w:val="36"/>
              </w:rPr>
            </w:pPr>
            <w:r w:rsidRPr="00B62071">
              <w:rPr>
                <w:rFonts w:cs="宋体" w:hint="eastAsia"/>
                <w:b/>
                <w:sz w:val="36"/>
              </w:rPr>
              <w:t>实验内容及操作步骤：</w:t>
            </w:r>
          </w:p>
          <w:p w14:paraId="09E372C6" w14:textId="00A14939" w:rsidR="003A5087" w:rsidRDefault="003A5087" w:rsidP="003A5087">
            <w:pPr>
              <w:pStyle w:val="ab"/>
              <w:numPr>
                <w:ilvl w:val="0"/>
                <w:numId w:val="5"/>
              </w:numPr>
              <w:ind w:firstLineChars="0"/>
              <w:rPr>
                <w:rFonts w:cs="宋体"/>
                <w:b/>
                <w:sz w:val="28"/>
              </w:rPr>
            </w:pPr>
            <w:r w:rsidRPr="003A5087">
              <w:rPr>
                <w:rFonts w:cs="宋体" w:hint="eastAsia"/>
                <w:b/>
                <w:sz w:val="28"/>
              </w:rPr>
              <w:t>第一个程序：</w:t>
            </w:r>
          </w:p>
          <w:p w14:paraId="6996E9FC" w14:textId="77777777" w:rsidR="003A5087" w:rsidRDefault="003A5087" w:rsidP="003A5087">
            <w:pPr>
              <w:ind w:leftChars="200" w:left="420"/>
            </w:pPr>
            <w:r>
              <w:rPr>
                <w:rFonts w:hint="eastAsia"/>
              </w:rPr>
              <w:t>鼠标单击“开始</w:t>
            </w:r>
            <w:r>
              <w:rPr>
                <w:rFonts w:hint="eastAsia"/>
              </w:rPr>
              <w:t>-&gt;</w:t>
            </w:r>
            <w:r>
              <w:rPr>
                <w:rFonts w:hint="eastAsia"/>
              </w:rPr>
              <w:t>程序</w:t>
            </w:r>
            <w:r>
              <w:rPr>
                <w:rFonts w:hint="eastAsia"/>
              </w:rPr>
              <w:t>-&gt;</w:t>
            </w:r>
            <w:r>
              <w:rPr>
                <w:rFonts w:hint="eastAsia"/>
              </w:rPr>
              <w:t>附件</w:t>
            </w:r>
            <w:r>
              <w:rPr>
                <w:rFonts w:hint="eastAsia"/>
              </w:rPr>
              <w:t>-&gt;</w:t>
            </w:r>
            <w:r>
              <w:rPr>
                <w:rFonts w:hint="eastAsia"/>
              </w:rPr>
              <w:t>命令提示符”，打开</w:t>
            </w:r>
            <w:r>
              <w:rPr>
                <w:rFonts w:hint="eastAsia"/>
              </w:rPr>
              <w:t>DOS</w:t>
            </w:r>
            <w:r>
              <w:rPr>
                <w:rFonts w:hint="eastAsia"/>
              </w:rPr>
              <w:t>（其实虚拟</w:t>
            </w:r>
            <w:r>
              <w:rPr>
                <w:rFonts w:hint="eastAsia"/>
              </w:rPr>
              <w:t>DOS</w:t>
            </w:r>
            <w:r>
              <w:rPr>
                <w:rFonts w:hint="eastAsia"/>
              </w:rPr>
              <w:t>）窗口，出现命令提示符</w:t>
            </w:r>
          </w:p>
          <w:p w14:paraId="5D9B4814" w14:textId="77777777" w:rsidR="003A5087" w:rsidRDefault="003A5087" w:rsidP="003A5087">
            <w:pPr>
              <w:ind w:leftChars="200" w:left="420"/>
            </w:pPr>
            <w:r>
              <w:t xml:space="preserve">Microsoft Windows </w:t>
            </w:r>
            <w:r>
              <w:rPr>
                <w:rFonts w:hint="eastAsia"/>
              </w:rPr>
              <w:t>XP</w:t>
            </w:r>
            <w:r>
              <w:t>[Version 5.</w:t>
            </w:r>
            <w:r>
              <w:rPr>
                <w:rFonts w:hint="eastAsia"/>
              </w:rPr>
              <w:t>1</w:t>
            </w:r>
            <w:r>
              <w:t>.2</w:t>
            </w:r>
            <w:r>
              <w:rPr>
                <w:rFonts w:hint="eastAsia"/>
              </w:rPr>
              <w:t>600</w:t>
            </w:r>
            <w:r>
              <w:t>]</w:t>
            </w:r>
          </w:p>
          <w:p w14:paraId="292917CF" w14:textId="77777777" w:rsidR="003A5087" w:rsidRDefault="003A5087" w:rsidP="003A5087">
            <w:pPr>
              <w:ind w:leftChars="200" w:left="420"/>
            </w:pPr>
            <w:r>
              <w:rPr>
                <w:rFonts w:hint="eastAsia"/>
              </w:rPr>
              <w:t xml:space="preserve">(C) </w:t>
            </w:r>
            <w:r>
              <w:rPr>
                <w:rFonts w:hint="eastAsia"/>
              </w:rPr>
              <w:t>版权所有</w:t>
            </w:r>
            <w:r>
              <w:rPr>
                <w:rFonts w:hint="eastAsia"/>
              </w:rPr>
              <w:t xml:space="preserve"> 1985-2000 Microsoft Corp.</w:t>
            </w:r>
          </w:p>
          <w:p w14:paraId="2883334C" w14:textId="77777777" w:rsidR="003A5087" w:rsidRDefault="003A5087" w:rsidP="003A5087">
            <w:pPr>
              <w:ind w:leftChars="200" w:left="420"/>
            </w:pPr>
            <w:r>
              <w:t>D:\&gt;_</w:t>
            </w:r>
          </w:p>
          <w:p w14:paraId="4C53AEF2" w14:textId="77777777" w:rsidR="003A5087" w:rsidRDefault="003A5087" w:rsidP="003A5087">
            <w:pPr>
              <w:ind w:leftChars="200" w:left="420"/>
            </w:pPr>
            <w:r>
              <w:rPr>
                <w:rFonts w:hint="eastAsia"/>
              </w:rPr>
              <w:t xml:space="preserve">D:\&gt;debug_         </w:t>
            </w:r>
            <w:r>
              <w:rPr>
                <w:rFonts w:hint="eastAsia"/>
              </w:rPr>
              <w:t>键入</w:t>
            </w:r>
            <w:r>
              <w:rPr>
                <w:rFonts w:hint="eastAsia"/>
              </w:rPr>
              <w:t>debug</w:t>
            </w:r>
            <w:r>
              <w:rPr>
                <w:rFonts w:hint="eastAsia"/>
              </w:rPr>
              <w:t>并回车</w:t>
            </w:r>
          </w:p>
          <w:p w14:paraId="2A5D277F" w14:textId="745BEAE8" w:rsidR="003A5087" w:rsidRPr="003A5087" w:rsidRDefault="003A5087" w:rsidP="003A5087">
            <w:pPr>
              <w:ind w:leftChars="200" w:left="420"/>
            </w:pPr>
            <w:r>
              <w:rPr>
                <w:rFonts w:hint="eastAsia"/>
              </w:rPr>
              <w:t>出现</w:t>
            </w:r>
            <w:r>
              <w:rPr>
                <w:rFonts w:hint="eastAsia"/>
              </w:rPr>
              <w:t>debug</w:t>
            </w:r>
            <w:r>
              <w:rPr>
                <w:rFonts w:hint="eastAsia"/>
              </w:rPr>
              <w:t>程序的提示符，一个短杆</w:t>
            </w:r>
          </w:p>
          <w:p w14:paraId="16E1CA21" w14:textId="6711A10A" w:rsidR="00C85DD1" w:rsidRDefault="00C85DD1" w:rsidP="003A5087">
            <w:pPr>
              <w:ind w:leftChars="200" w:left="420"/>
              <w:rPr>
                <w:rFonts w:cs="宋体"/>
                <w:sz w:val="36"/>
              </w:rPr>
            </w:pPr>
          </w:p>
          <w:p w14:paraId="76D64D32" w14:textId="77777777" w:rsidR="003A5087" w:rsidRDefault="003A5087" w:rsidP="003A5087">
            <w:pPr>
              <w:ind w:leftChars="200" w:left="420"/>
            </w:pPr>
            <w:r>
              <w:rPr>
                <w:rFonts w:hint="eastAsia"/>
              </w:rPr>
              <w:t>汇编第一个程序</w:t>
            </w:r>
          </w:p>
          <w:p w14:paraId="165C604B" w14:textId="77777777" w:rsidR="003A5087" w:rsidRDefault="003A5087" w:rsidP="003A5087">
            <w:pPr>
              <w:ind w:leftChars="200" w:left="420"/>
            </w:pPr>
            <w:r>
              <w:t>-a100</w:t>
            </w:r>
          </w:p>
          <w:p w14:paraId="70E6CABA" w14:textId="77777777" w:rsidR="003A5087" w:rsidRDefault="003A5087" w:rsidP="003A5087">
            <w:pPr>
              <w:ind w:leftChars="200" w:left="420"/>
            </w:pPr>
            <w:r>
              <w:t>0AE9:0100 mov dl,1</w:t>
            </w:r>
          </w:p>
          <w:p w14:paraId="60FC2539" w14:textId="77777777" w:rsidR="003A5087" w:rsidRDefault="003A5087" w:rsidP="003A5087">
            <w:pPr>
              <w:ind w:leftChars="200" w:left="420"/>
            </w:pPr>
            <w:r>
              <w:t>0AE9:0102 mov ah,2</w:t>
            </w:r>
          </w:p>
          <w:p w14:paraId="442CEC06" w14:textId="77777777" w:rsidR="003A5087" w:rsidRDefault="003A5087" w:rsidP="003A5087">
            <w:pPr>
              <w:ind w:leftChars="200" w:left="420"/>
            </w:pPr>
            <w:r>
              <w:t>0AE9:0104 int 21</w:t>
            </w:r>
          </w:p>
          <w:p w14:paraId="0A6786BD" w14:textId="77777777" w:rsidR="003A5087" w:rsidRDefault="003A5087" w:rsidP="003A5087">
            <w:pPr>
              <w:ind w:leftChars="200" w:left="420"/>
            </w:pPr>
            <w:r>
              <w:t>0AE9:0106 int 20</w:t>
            </w:r>
          </w:p>
          <w:p w14:paraId="40A8AAFF" w14:textId="77777777" w:rsidR="003A5087" w:rsidRDefault="003A5087" w:rsidP="003A5087">
            <w:pPr>
              <w:ind w:leftChars="200" w:left="420"/>
            </w:pPr>
            <w:r>
              <w:t>0AE9:0108</w:t>
            </w:r>
          </w:p>
          <w:p w14:paraId="350E8B1C" w14:textId="77777777" w:rsidR="003A5087" w:rsidRDefault="003A5087" w:rsidP="003A5087">
            <w:pPr>
              <w:ind w:leftChars="200" w:left="420"/>
            </w:pPr>
            <w:r>
              <w:t>-g</w:t>
            </w:r>
          </w:p>
          <w:p w14:paraId="09FB7EBA" w14:textId="77777777" w:rsidR="003A5087" w:rsidRDefault="003A5087" w:rsidP="003A5087">
            <w:pPr>
              <w:ind w:leftChars="200" w:left="420"/>
            </w:pPr>
            <w:r>
              <w:t>☺</w:t>
            </w:r>
          </w:p>
          <w:p w14:paraId="103958F9" w14:textId="77777777" w:rsidR="003A5087" w:rsidRDefault="003A5087" w:rsidP="003A5087">
            <w:pPr>
              <w:ind w:leftChars="200" w:left="420"/>
            </w:pPr>
            <w:r>
              <w:t>Program terminated normally</w:t>
            </w:r>
          </w:p>
          <w:p w14:paraId="784974B0" w14:textId="7D51D213" w:rsidR="003A5087" w:rsidRDefault="005F2E2C" w:rsidP="003A5087">
            <w:pPr>
              <w:ind w:leftChars="200" w:left="420"/>
            </w:pPr>
            <w:r w:rsidRPr="005F2E2C">
              <w:rPr>
                <w:noProof/>
              </w:rPr>
              <w:drawing>
                <wp:inline distT="0" distB="0" distL="0" distR="0" wp14:anchorId="46F51AB6" wp14:editId="440EA30A">
                  <wp:extent cx="5707380" cy="1359535"/>
                  <wp:effectExtent l="0" t="0" r="7620" b="1206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380" cy="135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D74967" w14:textId="69886BED" w:rsidR="003A5087" w:rsidRDefault="003A5087" w:rsidP="003A5087">
            <w:pPr>
              <w:ind w:leftChars="200" w:left="420"/>
              <w:rPr>
                <w:rFonts w:cs="宋体"/>
                <w:sz w:val="36"/>
              </w:rPr>
            </w:pPr>
            <w:r w:rsidRPr="00C85DD1">
              <w:rPr>
                <w:rFonts w:cs="宋体"/>
                <w:noProof/>
                <w:sz w:val="36"/>
              </w:rPr>
              <w:lastRenderedPageBreak/>
              <w:drawing>
                <wp:inline distT="0" distB="0" distL="0" distR="0" wp14:anchorId="31A14854" wp14:editId="13608134">
                  <wp:extent cx="4838700" cy="2235200"/>
                  <wp:effectExtent l="0" t="0" r="1270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8EAF5" w14:textId="7F3AE06C" w:rsidR="00C85DD1" w:rsidRDefault="00C85DD1" w:rsidP="003A5087">
            <w:pPr>
              <w:ind w:leftChars="200" w:left="420"/>
              <w:rPr>
                <w:rFonts w:cs="宋体"/>
                <w:sz w:val="36"/>
              </w:rPr>
            </w:pPr>
            <w:r w:rsidRPr="00C85DD1">
              <w:rPr>
                <w:rFonts w:cs="宋体"/>
                <w:noProof/>
                <w:sz w:val="36"/>
              </w:rPr>
              <w:drawing>
                <wp:inline distT="0" distB="0" distL="0" distR="0" wp14:anchorId="10C08A0C" wp14:editId="457C96BF">
                  <wp:extent cx="4406900" cy="1092200"/>
                  <wp:effectExtent l="0" t="0" r="1270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900" cy="109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2951F" w14:textId="77777777" w:rsidR="003A5087" w:rsidRDefault="003A5087" w:rsidP="003A5087">
            <w:pPr>
              <w:ind w:leftChars="200" w:left="420"/>
            </w:pPr>
            <w:r>
              <w:rPr>
                <w:rFonts w:hint="eastAsia"/>
              </w:rPr>
              <w:t>查看寄存器的值</w:t>
            </w:r>
          </w:p>
          <w:p w14:paraId="048F9F35" w14:textId="77777777" w:rsidR="003A5087" w:rsidRDefault="003A5087" w:rsidP="003A5087">
            <w:pPr>
              <w:ind w:leftChars="200" w:left="420"/>
            </w:pPr>
            <w:r>
              <w:t>-r</w:t>
            </w:r>
          </w:p>
          <w:p w14:paraId="14DB58AC" w14:textId="77777777" w:rsidR="003A5087" w:rsidRDefault="003A5087" w:rsidP="003A5087">
            <w:pPr>
              <w:ind w:leftChars="200" w:left="420"/>
            </w:pPr>
            <w:r>
              <w:t>AX=0000  BX=0000  CX=0000  DX=0000  SP=FFEE  BP=0000  SI=0000  DI=0000</w:t>
            </w:r>
          </w:p>
          <w:p w14:paraId="3DE57C9A" w14:textId="77777777" w:rsidR="003A5087" w:rsidRDefault="003A5087" w:rsidP="003A5087">
            <w:pPr>
              <w:ind w:leftChars="200" w:left="420"/>
            </w:pPr>
            <w:r>
              <w:t>DS=0AE9  ES=0AE9  SS=0AE9  CS=0AE9  IP=0100   NV UP EI PL NZ NA PO NC</w:t>
            </w:r>
          </w:p>
          <w:p w14:paraId="21B4C42B" w14:textId="16C72233" w:rsidR="003A5087" w:rsidRPr="003A5087" w:rsidRDefault="003A5087" w:rsidP="003A5087">
            <w:pPr>
              <w:ind w:leftChars="200" w:left="420"/>
            </w:pPr>
            <w:r>
              <w:t>0AE9:0100 B201          MOV     DL,01</w:t>
            </w:r>
          </w:p>
          <w:p w14:paraId="57AFF38E" w14:textId="45D545B4" w:rsidR="00C85DD1" w:rsidRDefault="00C85DD1" w:rsidP="003A5087">
            <w:pPr>
              <w:ind w:leftChars="200" w:left="420"/>
              <w:rPr>
                <w:rFonts w:cs="宋体"/>
                <w:sz w:val="36"/>
              </w:rPr>
            </w:pPr>
            <w:r w:rsidRPr="00C85DD1">
              <w:rPr>
                <w:rFonts w:cs="宋体"/>
                <w:noProof/>
                <w:sz w:val="36"/>
              </w:rPr>
              <w:drawing>
                <wp:inline distT="0" distB="0" distL="0" distR="0" wp14:anchorId="21DFE355" wp14:editId="2520FEA9">
                  <wp:extent cx="5704205" cy="608330"/>
                  <wp:effectExtent l="0" t="0" r="10795" b="127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205" cy="60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E7BDE" w14:textId="77777777" w:rsidR="003A5087" w:rsidRDefault="003A5087" w:rsidP="003A5087">
            <w:pPr>
              <w:ind w:leftChars="200" w:left="420"/>
            </w:pPr>
            <w:r>
              <w:rPr>
                <w:rFonts w:hint="eastAsia"/>
              </w:rPr>
              <w:t>用Ｎ命令对该程序命名</w:t>
            </w:r>
          </w:p>
          <w:p w14:paraId="7FB2ABEB" w14:textId="77777777" w:rsidR="003A5087" w:rsidRDefault="003A5087" w:rsidP="003A5087">
            <w:pPr>
              <w:ind w:leftChars="200" w:left="420"/>
            </w:pPr>
            <w:r>
              <w:t>-n smile.com</w:t>
            </w:r>
          </w:p>
          <w:p w14:paraId="047A4006" w14:textId="4090B45A" w:rsidR="003A5087" w:rsidRDefault="003A5087" w:rsidP="003A5087">
            <w:pPr>
              <w:ind w:leftChars="200" w:left="420"/>
            </w:pPr>
            <w:r w:rsidRPr="00C85DD1">
              <w:rPr>
                <w:rFonts w:cs="宋体"/>
                <w:noProof/>
                <w:sz w:val="36"/>
              </w:rPr>
              <w:drawing>
                <wp:inline distT="0" distB="0" distL="0" distR="0" wp14:anchorId="0A63BCC9" wp14:editId="2F4E2790">
                  <wp:extent cx="2184400" cy="469900"/>
                  <wp:effectExtent l="0" t="0" r="0" b="1270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400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F6DE26" w14:textId="7D9E19D2" w:rsidR="003A5087" w:rsidRDefault="003A5087" w:rsidP="003A5087">
            <w:pPr>
              <w:ind w:leftChars="200" w:left="420"/>
            </w:pPr>
            <w:r>
              <w:rPr>
                <w:rFonts w:hint="eastAsia"/>
              </w:rPr>
              <w:t>用Ｗ命令将该程序写入（</w:t>
            </w:r>
            <w:r>
              <w:rPr>
                <w:rFonts w:hint="eastAsia"/>
              </w:rPr>
              <w:t>Write</w:t>
            </w:r>
            <w:r>
              <w:rPr>
                <w:rFonts w:hint="eastAsia"/>
              </w:rPr>
              <w:t>）磁盘中</w:t>
            </w:r>
          </w:p>
          <w:p w14:paraId="79B54BF1" w14:textId="77777777" w:rsidR="003A5087" w:rsidRDefault="003A5087" w:rsidP="003A5087">
            <w:pPr>
              <w:ind w:leftChars="200" w:left="420"/>
            </w:pPr>
            <w:r>
              <w:t>-rbx</w:t>
            </w:r>
          </w:p>
          <w:p w14:paraId="3B2F4B38" w14:textId="77777777" w:rsidR="003A5087" w:rsidRDefault="003A5087" w:rsidP="003A5087">
            <w:pPr>
              <w:ind w:leftChars="200" w:left="420"/>
            </w:pPr>
            <w:r>
              <w:t>BX 0000</w:t>
            </w:r>
          </w:p>
          <w:p w14:paraId="20658820" w14:textId="77777777" w:rsidR="003A5087" w:rsidRDefault="003A5087" w:rsidP="003A5087">
            <w:pPr>
              <w:ind w:leftChars="200" w:left="420"/>
            </w:pPr>
            <w:r>
              <w:t>:</w:t>
            </w:r>
          </w:p>
          <w:p w14:paraId="7223F2DD" w14:textId="77777777" w:rsidR="003A5087" w:rsidRDefault="003A5087" w:rsidP="003A5087">
            <w:pPr>
              <w:ind w:leftChars="200" w:left="420"/>
            </w:pPr>
            <w:r>
              <w:t>-rcx</w:t>
            </w:r>
          </w:p>
          <w:p w14:paraId="6828EDD0" w14:textId="77777777" w:rsidR="003A5087" w:rsidRDefault="003A5087" w:rsidP="003A5087">
            <w:pPr>
              <w:ind w:leftChars="200" w:left="420"/>
            </w:pPr>
            <w:r>
              <w:t>CX 0000</w:t>
            </w:r>
          </w:p>
          <w:p w14:paraId="05382333" w14:textId="77777777" w:rsidR="003A5087" w:rsidRDefault="003A5087" w:rsidP="003A5087">
            <w:pPr>
              <w:ind w:leftChars="200" w:left="420"/>
            </w:pPr>
            <w:r>
              <w:t>:8</w:t>
            </w:r>
          </w:p>
          <w:p w14:paraId="55AB1ED0" w14:textId="77777777" w:rsidR="003A5087" w:rsidRDefault="003A5087" w:rsidP="003A5087">
            <w:pPr>
              <w:ind w:leftChars="200" w:left="420"/>
            </w:pPr>
            <w:r>
              <w:t>-w</w:t>
            </w:r>
          </w:p>
          <w:p w14:paraId="20C9EFC0" w14:textId="77777777" w:rsidR="003A5087" w:rsidRDefault="003A5087" w:rsidP="003A5087">
            <w:pPr>
              <w:ind w:leftChars="200" w:left="420"/>
            </w:pPr>
            <w:r>
              <w:t>Writing 00008 bytes</w:t>
            </w:r>
          </w:p>
          <w:p w14:paraId="7DFF5896" w14:textId="5B9C996F" w:rsidR="003A5087" w:rsidRDefault="003A5087" w:rsidP="003A5087">
            <w:pPr>
              <w:ind w:leftChars="200" w:left="420"/>
            </w:pPr>
            <w:r w:rsidRPr="00C85DD1">
              <w:rPr>
                <w:rFonts w:cs="宋体"/>
                <w:noProof/>
                <w:sz w:val="36"/>
              </w:rPr>
              <w:lastRenderedPageBreak/>
              <w:drawing>
                <wp:inline distT="0" distB="0" distL="0" distR="0" wp14:anchorId="21B72FBC" wp14:editId="0BAF152B">
                  <wp:extent cx="3276600" cy="1409700"/>
                  <wp:effectExtent l="0" t="0" r="0" b="1270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5D4392" w14:textId="55AA859A" w:rsidR="00632552" w:rsidRDefault="00632552" w:rsidP="003A5087">
            <w:pPr>
              <w:ind w:leftChars="200" w:left="420"/>
            </w:pPr>
            <w:r w:rsidRPr="00632552">
              <w:rPr>
                <w:noProof/>
              </w:rPr>
              <w:drawing>
                <wp:inline distT="0" distB="0" distL="0" distR="0" wp14:anchorId="09D459E9" wp14:editId="328A07E0">
                  <wp:extent cx="5707380" cy="2103120"/>
                  <wp:effectExtent l="0" t="0" r="7620" b="508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380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F66967" w14:textId="7045F49D" w:rsidR="003A5087" w:rsidRDefault="003A5087" w:rsidP="003A5087">
            <w:pPr>
              <w:ind w:leftChars="200" w:left="420"/>
            </w:pPr>
            <w:r>
              <w:rPr>
                <w:rFonts w:hint="eastAsia"/>
              </w:rPr>
              <w:t>退出</w:t>
            </w:r>
            <w:r>
              <w:rPr>
                <w:rFonts w:hint="eastAsia"/>
              </w:rPr>
              <w:t>debug</w:t>
            </w:r>
          </w:p>
          <w:p w14:paraId="53367872" w14:textId="77777777" w:rsidR="003A5087" w:rsidRDefault="003A5087" w:rsidP="003A5087">
            <w:pPr>
              <w:ind w:leftChars="200" w:left="420"/>
            </w:pPr>
            <w:r>
              <w:t>-q</w:t>
            </w:r>
          </w:p>
          <w:p w14:paraId="614E25D0" w14:textId="56CBCC3D" w:rsidR="00C85DD1" w:rsidRPr="003A5087" w:rsidRDefault="003A5087" w:rsidP="003A5087">
            <w:pPr>
              <w:ind w:leftChars="200" w:left="420"/>
            </w:pPr>
            <w:r>
              <w:t>D:\&gt;</w:t>
            </w:r>
          </w:p>
          <w:p w14:paraId="1D5A306C" w14:textId="66255D82" w:rsidR="00C85DD1" w:rsidRDefault="00C85DD1" w:rsidP="003A5087">
            <w:pPr>
              <w:ind w:leftChars="200" w:left="420"/>
              <w:rPr>
                <w:rFonts w:cs="宋体"/>
                <w:sz w:val="36"/>
              </w:rPr>
            </w:pPr>
            <w:r w:rsidRPr="00C85DD1">
              <w:rPr>
                <w:rFonts w:cs="宋体"/>
                <w:noProof/>
                <w:sz w:val="36"/>
              </w:rPr>
              <w:drawing>
                <wp:inline distT="0" distB="0" distL="0" distR="0" wp14:anchorId="42812EED" wp14:editId="70F206BF">
                  <wp:extent cx="2311400" cy="800100"/>
                  <wp:effectExtent l="0" t="0" r="0" b="1270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0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545C3" w14:textId="77777777" w:rsidR="003A5087" w:rsidRDefault="003A5087" w:rsidP="003A5087">
            <w:pPr>
              <w:ind w:leftChars="200" w:left="420"/>
            </w:pP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DOS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dir</w:t>
            </w:r>
            <w:r>
              <w:rPr>
                <w:rFonts w:hint="eastAsia"/>
              </w:rPr>
              <w:t>命令查看当前目录下的文件</w:t>
            </w:r>
          </w:p>
          <w:p w14:paraId="4F621F7B" w14:textId="77777777" w:rsidR="003A5087" w:rsidRDefault="003A5087" w:rsidP="003A5087">
            <w:pPr>
              <w:ind w:leftChars="200" w:left="420"/>
            </w:pPr>
            <w:r>
              <w:t>D:\&gt;dir</w:t>
            </w:r>
          </w:p>
          <w:p w14:paraId="025EA321" w14:textId="77777777" w:rsidR="003A5087" w:rsidRDefault="003A5087" w:rsidP="003A5087">
            <w:pPr>
              <w:ind w:leftChars="200" w:left="420"/>
            </w:pPr>
            <w:r>
              <w:t xml:space="preserve"> Volume in drive D has no label.</w:t>
            </w:r>
          </w:p>
          <w:p w14:paraId="03A4DC9E" w14:textId="77777777" w:rsidR="003A5087" w:rsidRDefault="003A5087" w:rsidP="003A5087">
            <w:pPr>
              <w:ind w:leftChars="200" w:left="420"/>
            </w:pPr>
            <w:r>
              <w:t xml:space="preserve"> Volume Serial Number is 190A-4238</w:t>
            </w:r>
          </w:p>
          <w:p w14:paraId="66B052A5" w14:textId="77777777" w:rsidR="003A5087" w:rsidRDefault="003A5087" w:rsidP="003A5087">
            <w:pPr>
              <w:ind w:leftChars="200" w:left="420"/>
            </w:pPr>
          </w:p>
          <w:p w14:paraId="155F6C16" w14:textId="77777777" w:rsidR="003A5087" w:rsidRDefault="003A5087" w:rsidP="003A5087">
            <w:pPr>
              <w:ind w:leftChars="200" w:left="420"/>
            </w:pPr>
            <w:r>
              <w:t xml:space="preserve"> Directory of D:\</w:t>
            </w:r>
          </w:p>
          <w:p w14:paraId="08C23E9E" w14:textId="77777777" w:rsidR="003A5087" w:rsidRDefault="003A5087" w:rsidP="003A5087">
            <w:pPr>
              <w:ind w:leftChars="200" w:left="420"/>
            </w:pPr>
          </w:p>
          <w:p w14:paraId="1EE8F6D6" w14:textId="77777777" w:rsidR="003A5087" w:rsidRDefault="003A5087" w:rsidP="003A5087">
            <w:pPr>
              <w:ind w:leftChars="200" w:left="420"/>
            </w:pPr>
            <w:r>
              <w:t>2007-02-27  11:02       &lt;DIR&gt;          WINNT</w:t>
            </w:r>
          </w:p>
          <w:p w14:paraId="6A523580" w14:textId="77777777" w:rsidR="003A5087" w:rsidRDefault="003A5087" w:rsidP="003A5087">
            <w:pPr>
              <w:ind w:leftChars="200" w:left="420"/>
            </w:pPr>
            <w:r>
              <w:t>2007-02-27  11:25       &lt;DIR&gt;          Documents and Settings</w:t>
            </w:r>
          </w:p>
          <w:p w14:paraId="6EDB4D75" w14:textId="77777777" w:rsidR="003A5087" w:rsidRDefault="003A5087" w:rsidP="003A5087">
            <w:pPr>
              <w:ind w:leftChars="200" w:left="420"/>
            </w:pPr>
            <w:r>
              <w:t>2007-02-27  11:34       &lt;DIR&gt;          Program Files</w:t>
            </w:r>
          </w:p>
          <w:p w14:paraId="6E377929" w14:textId="77777777" w:rsidR="003A5087" w:rsidRDefault="003A5087" w:rsidP="003A5087">
            <w:pPr>
              <w:ind w:leftChars="200" w:left="420"/>
            </w:pPr>
            <w:r>
              <w:t>2007-02-27  14:28       &lt;DIR&gt;          KAV2003</w:t>
            </w:r>
          </w:p>
          <w:p w14:paraId="61301D3E" w14:textId="77777777" w:rsidR="003A5087" w:rsidRDefault="003A5087" w:rsidP="003A5087">
            <w:pPr>
              <w:ind w:leftChars="200" w:left="420"/>
            </w:pPr>
            <w:r>
              <w:t>2007-09-23  21:05                    8 SMILE.COM</w:t>
            </w:r>
          </w:p>
          <w:p w14:paraId="0DDEBD67" w14:textId="77777777" w:rsidR="003A5087" w:rsidRDefault="003A5087" w:rsidP="003A5087">
            <w:pPr>
              <w:ind w:leftChars="200" w:left="420"/>
            </w:pPr>
            <w:r>
              <w:t xml:space="preserve">               1 File(s)              8 bytes</w:t>
            </w:r>
          </w:p>
          <w:p w14:paraId="63673426" w14:textId="146951D0" w:rsidR="003A5087" w:rsidRPr="003A5087" w:rsidRDefault="003A5087" w:rsidP="003A5087">
            <w:pPr>
              <w:ind w:leftChars="200" w:left="420"/>
            </w:pPr>
            <w:r>
              <w:t xml:space="preserve">               4 Dir(s)     378,183,680 bytes free</w:t>
            </w:r>
          </w:p>
          <w:p w14:paraId="0FF9C6A0" w14:textId="5A2EC57E" w:rsidR="00C85DD1" w:rsidRDefault="00C85DD1" w:rsidP="003A5087">
            <w:pPr>
              <w:ind w:leftChars="200" w:left="420"/>
              <w:rPr>
                <w:rFonts w:cs="宋体"/>
                <w:sz w:val="36"/>
              </w:rPr>
            </w:pPr>
            <w:r w:rsidRPr="00C85DD1">
              <w:rPr>
                <w:rFonts w:cs="宋体"/>
                <w:noProof/>
                <w:sz w:val="36"/>
              </w:rPr>
              <w:lastRenderedPageBreak/>
              <w:drawing>
                <wp:inline distT="0" distB="0" distL="0" distR="0" wp14:anchorId="4F5B4D10" wp14:editId="7CA833ED">
                  <wp:extent cx="5321300" cy="2628900"/>
                  <wp:effectExtent l="0" t="0" r="12700" b="1270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300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10A6A3" w14:textId="77777777" w:rsidR="003A5087" w:rsidRDefault="003A5087" w:rsidP="003A5087">
            <w:pPr>
              <w:ind w:leftChars="200" w:left="420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DOS</w:t>
            </w:r>
            <w:r>
              <w:rPr>
                <w:rFonts w:hint="eastAsia"/>
              </w:rPr>
              <w:t>下直接运行该程序，输入</w:t>
            </w:r>
            <w:r>
              <w:rPr>
                <w:rFonts w:hint="eastAsia"/>
              </w:rPr>
              <w:t>smile</w:t>
            </w:r>
            <w:r>
              <w:rPr>
                <w:rFonts w:hint="eastAsia"/>
              </w:rPr>
              <w:t>并回车</w:t>
            </w:r>
          </w:p>
          <w:p w14:paraId="10D594C2" w14:textId="77777777" w:rsidR="003A5087" w:rsidRDefault="003A5087" w:rsidP="003A5087">
            <w:pPr>
              <w:ind w:leftChars="200" w:left="420"/>
            </w:pPr>
            <w:r>
              <w:t>D:\&gt;smile</w:t>
            </w:r>
          </w:p>
          <w:p w14:paraId="6CB88C46" w14:textId="77777777" w:rsidR="003A5087" w:rsidRDefault="003A5087" w:rsidP="003A5087">
            <w:pPr>
              <w:ind w:leftChars="200" w:left="420"/>
            </w:pPr>
            <w:r>
              <w:t>☺</w:t>
            </w:r>
          </w:p>
          <w:p w14:paraId="27744BBE" w14:textId="7C24D422" w:rsidR="003A5087" w:rsidRPr="003A5087" w:rsidRDefault="003A5087" w:rsidP="003A5087">
            <w:pPr>
              <w:ind w:leftChars="200" w:left="420"/>
            </w:pPr>
            <w:r>
              <w:t>D:\&gt;</w:t>
            </w:r>
          </w:p>
          <w:p w14:paraId="5BDD187C" w14:textId="66A0A8D3" w:rsidR="00C85DD1" w:rsidRDefault="00C85DD1" w:rsidP="003A5087">
            <w:pPr>
              <w:ind w:leftChars="200" w:left="420"/>
              <w:rPr>
                <w:rFonts w:cs="宋体"/>
                <w:sz w:val="36"/>
              </w:rPr>
            </w:pPr>
            <w:r w:rsidRPr="00C85DD1">
              <w:rPr>
                <w:rFonts w:cs="宋体"/>
                <w:noProof/>
                <w:sz w:val="36"/>
              </w:rPr>
              <w:drawing>
                <wp:inline distT="0" distB="0" distL="0" distR="0" wp14:anchorId="3C799669" wp14:editId="1F8BFD95">
                  <wp:extent cx="2984500" cy="495300"/>
                  <wp:effectExtent l="0" t="0" r="12700" b="1270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5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28FF5" w14:textId="77777777" w:rsidR="003A5087" w:rsidRDefault="003A5087" w:rsidP="003A5087">
            <w:pPr>
              <w:pStyle w:val="ab"/>
              <w:numPr>
                <w:ilvl w:val="0"/>
                <w:numId w:val="5"/>
              </w:numPr>
              <w:ind w:firstLineChars="0"/>
              <w:rPr>
                <w:rFonts w:cs="宋体"/>
                <w:b/>
                <w:sz w:val="28"/>
              </w:rPr>
            </w:pPr>
            <w:r w:rsidRPr="003A5087">
              <w:rPr>
                <w:rFonts w:cs="宋体" w:hint="eastAsia"/>
                <w:b/>
                <w:sz w:val="28"/>
              </w:rPr>
              <w:t>第二个程序</w:t>
            </w:r>
          </w:p>
          <w:p w14:paraId="6148D9DD" w14:textId="77777777" w:rsidR="003A5087" w:rsidRDefault="003A5087" w:rsidP="00EF77F3">
            <w:pPr>
              <w:ind w:leftChars="200" w:left="420"/>
            </w:pPr>
            <w:r>
              <w:rPr>
                <w:rFonts w:hint="eastAsia"/>
              </w:rPr>
              <w:t>汇编</w:t>
            </w:r>
          </w:p>
          <w:p w14:paraId="42DAD1B2" w14:textId="77777777" w:rsidR="003A5087" w:rsidRDefault="003A5087" w:rsidP="00EF77F3">
            <w:pPr>
              <w:ind w:leftChars="200" w:left="420"/>
            </w:pPr>
            <w:r>
              <w:t>-a100</w:t>
            </w:r>
          </w:p>
          <w:p w14:paraId="5FAB6E68" w14:textId="77777777" w:rsidR="003A5087" w:rsidRDefault="003A5087" w:rsidP="00EF77F3">
            <w:pPr>
              <w:ind w:leftChars="200" w:left="420"/>
            </w:pPr>
            <w:r>
              <w:t>0AE9:0100 mov cx,0100</w:t>
            </w:r>
          </w:p>
          <w:p w14:paraId="4EB77654" w14:textId="77777777" w:rsidR="003A5087" w:rsidRDefault="003A5087" w:rsidP="00EF77F3">
            <w:pPr>
              <w:ind w:leftChars="200" w:left="420"/>
            </w:pPr>
            <w:r>
              <w:t>0AE9:0103 mov dl,00</w:t>
            </w:r>
          </w:p>
          <w:p w14:paraId="6F435997" w14:textId="77777777" w:rsidR="003A5087" w:rsidRDefault="003A5087" w:rsidP="00EF77F3">
            <w:pPr>
              <w:ind w:leftChars="200" w:left="420"/>
            </w:pPr>
            <w:r>
              <w:t>0AE9:0105 mov ah,02</w:t>
            </w:r>
          </w:p>
          <w:p w14:paraId="05D0F756" w14:textId="77777777" w:rsidR="003A5087" w:rsidRDefault="003A5087" w:rsidP="00EF77F3">
            <w:pPr>
              <w:ind w:leftChars="200" w:left="420"/>
            </w:pPr>
            <w:r>
              <w:t>0AE9:0107 int 21</w:t>
            </w:r>
          </w:p>
          <w:p w14:paraId="3CAD4CEC" w14:textId="77777777" w:rsidR="003A5087" w:rsidRDefault="003A5087" w:rsidP="00EF77F3">
            <w:pPr>
              <w:ind w:leftChars="200" w:left="420"/>
            </w:pPr>
            <w:r>
              <w:t>0AE9:0109 inc dl</w:t>
            </w:r>
          </w:p>
          <w:p w14:paraId="5F6CD9CA" w14:textId="77777777" w:rsidR="003A5087" w:rsidRDefault="003A5087" w:rsidP="00EF77F3">
            <w:pPr>
              <w:ind w:leftChars="200" w:left="420"/>
            </w:pPr>
            <w:r>
              <w:t>0AE9:010B loop 0105</w:t>
            </w:r>
          </w:p>
          <w:p w14:paraId="6DEC1556" w14:textId="77777777" w:rsidR="003A5087" w:rsidRDefault="003A5087" w:rsidP="00EF77F3">
            <w:pPr>
              <w:ind w:leftChars="200" w:left="420"/>
            </w:pPr>
            <w:r>
              <w:t>0AE9:010D int 20</w:t>
            </w:r>
          </w:p>
          <w:p w14:paraId="728F6046" w14:textId="75CDD77E" w:rsidR="00C85DD1" w:rsidRPr="003A5087" w:rsidRDefault="003A5087" w:rsidP="00EF77F3">
            <w:pPr>
              <w:ind w:leftChars="200" w:left="420"/>
            </w:pPr>
            <w:r>
              <w:t>0AE9:010F</w:t>
            </w:r>
          </w:p>
          <w:p w14:paraId="6746C6AE" w14:textId="77777777" w:rsidR="003A5087" w:rsidRDefault="003A5087" w:rsidP="00EF77F3">
            <w:pPr>
              <w:ind w:leftChars="200" w:left="420"/>
            </w:pPr>
            <w:r>
              <w:t>-g</w:t>
            </w:r>
          </w:p>
          <w:p w14:paraId="2140F2BB" w14:textId="77777777" w:rsidR="003A5087" w:rsidRDefault="003A5087" w:rsidP="00EF77F3">
            <w:pPr>
              <w:ind w:leftChars="200" w:left="420"/>
            </w:pPr>
            <w:r>
              <w:t xml:space="preserve"> ☺☻♥♦♣</w:t>
            </w:r>
          </w:p>
          <w:p w14:paraId="11F6E7AE" w14:textId="77777777" w:rsidR="00EF77F3" w:rsidRDefault="003A5087" w:rsidP="00EF77F3">
            <w:pPr>
              <w:ind w:leftChars="200" w:left="420"/>
            </w:pPr>
            <w:r>
              <w:t>♫☼►◄↕‼¶§▬↨</w:t>
            </w:r>
            <w:r>
              <w:rPr>
                <w:rFonts w:hint="eastAsia"/>
              </w:rPr>
              <w:t>↑↓→←∟</w:t>
            </w:r>
            <w:r>
              <w:t>↔</w:t>
            </w:r>
            <w:r>
              <w:rPr>
                <w:rFonts w:hint="eastAsia"/>
              </w:rPr>
              <w:t>▲</w:t>
            </w:r>
          </w:p>
          <w:p w14:paraId="53ACAA87" w14:textId="4822A9BE" w:rsidR="003A5087" w:rsidRDefault="003A5087" w:rsidP="00EF77F3">
            <w:pPr>
              <w:ind w:leftChars="200" w:left="420"/>
            </w:pPr>
            <w:r>
              <w:rPr>
                <w:rFonts w:hint="eastAsia"/>
              </w:rPr>
              <w:t>▼</w:t>
            </w:r>
            <w:r>
              <w:t xml:space="preserve"> !"#$%&amp;'()*+,-./0123456789:;&lt;=&gt;?@ABCDEFGHIJKLMNOPQRSTUVWXYZ[\]</w:t>
            </w:r>
          </w:p>
          <w:p w14:paraId="2216D888" w14:textId="77777777" w:rsidR="003A5087" w:rsidRDefault="003A5087" w:rsidP="00EF77F3">
            <w:pPr>
              <w:ind w:leftChars="200" w:left="420"/>
            </w:pPr>
            <w:r>
              <w:t>^_`abcdefghijklmnopqrstuvwxyz{|}~⌂ÇüéâäàåçêëèïîìÄÅÉæÆôöòûùÿÖÜ¢£¥₧ƒáíóúñÑªº¿⌐¬½¼¡</w:t>
            </w:r>
          </w:p>
          <w:p w14:paraId="617DAAED" w14:textId="198519C7" w:rsidR="003A5087" w:rsidRDefault="003A5087" w:rsidP="00EF77F3">
            <w:pPr>
              <w:ind w:leftChars="200" w:left="420"/>
            </w:pPr>
            <w:r>
              <w:rPr>
                <w:rFonts w:hint="eastAsia"/>
              </w:rPr>
              <w:t>«»</w:t>
            </w:r>
            <w:r>
              <w:t>░▒</w:t>
            </w:r>
            <w:r>
              <w:rPr>
                <w:rFonts w:hint="eastAsia"/>
              </w:rPr>
              <w:t>▓│┤╡╢╖╕╣║╗╝╜╛┐└┴┬├─┼╞╟╚╔╩╦╠═╬╧╨╤╥╙╘╒╓╫╪┘┌█▄▌</w:t>
            </w:r>
            <w:r>
              <w:t>▐▀αßΓπΣσµτΦΘΩδ</w:t>
            </w:r>
            <w:r>
              <w:rPr>
                <w:rFonts w:hint="eastAsia"/>
              </w:rPr>
              <w:t>∞φε∩≡±≥≤</w:t>
            </w:r>
            <w:r>
              <w:t>⌠⌡÷</w:t>
            </w:r>
            <w:r>
              <w:rPr>
                <w:rFonts w:hint="eastAsia"/>
              </w:rPr>
              <w:t>≈°</w:t>
            </w:r>
            <w:r>
              <w:t>∙·</w:t>
            </w:r>
            <w:r>
              <w:rPr>
                <w:rFonts w:hint="eastAsia"/>
              </w:rPr>
              <w:t>√</w:t>
            </w:r>
            <w:r>
              <w:t>ⁿ²</w:t>
            </w:r>
          </w:p>
          <w:p w14:paraId="2D1337EA" w14:textId="45160E15" w:rsidR="003A5087" w:rsidRDefault="003A5087" w:rsidP="00EF77F3">
            <w:pPr>
              <w:ind w:leftChars="200" w:left="420"/>
            </w:pPr>
            <w:r>
              <w:rPr>
                <w:rFonts w:hint="eastAsia"/>
              </w:rPr>
              <w:t>■</w:t>
            </w:r>
            <w:r>
              <w:rPr>
                <w:rFonts w:hint="eastAsia"/>
              </w:rPr>
              <w:t> </w:t>
            </w:r>
          </w:p>
          <w:p w14:paraId="3EA92310" w14:textId="33A21ED6" w:rsidR="003A5087" w:rsidRDefault="003A5087" w:rsidP="00EF77F3">
            <w:pPr>
              <w:ind w:leftChars="200" w:left="420"/>
            </w:pPr>
            <w:r>
              <w:t>Program terminated normally</w:t>
            </w:r>
          </w:p>
          <w:p w14:paraId="6DD882E8" w14:textId="77777777" w:rsidR="003A5087" w:rsidRPr="003A5087" w:rsidRDefault="003A5087" w:rsidP="00EF77F3">
            <w:pPr>
              <w:ind w:leftChars="200" w:left="420"/>
            </w:pPr>
          </w:p>
          <w:p w14:paraId="08FE2329" w14:textId="6A905124" w:rsidR="00C85DD1" w:rsidRDefault="003A5087" w:rsidP="00B62071">
            <w:pPr>
              <w:rPr>
                <w:rFonts w:cs="宋体"/>
                <w:sz w:val="36"/>
              </w:rPr>
            </w:pPr>
            <w:r w:rsidRPr="00C85DD1">
              <w:rPr>
                <w:rFonts w:cs="宋体"/>
                <w:noProof/>
                <w:sz w:val="36"/>
              </w:rPr>
              <w:lastRenderedPageBreak/>
              <w:drawing>
                <wp:inline distT="0" distB="0" distL="0" distR="0" wp14:anchorId="0F026178" wp14:editId="696202EC">
                  <wp:extent cx="5704205" cy="2085340"/>
                  <wp:effectExtent l="0" t="0" r="1079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205" cy="208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5CFA1C" w14:textId="10777E4C" w:rsidR="00632552" w:rsidRDefault="00632552" w:rsidP="00B62071">
            <w:pPr>
              <w:rPr>
                <w:rFonts w:cs="宋体"/>
                <w:sz w:val="36"/>
              </w:rPr>
            </w:pPr>
            <w:r w:rsidRPr="00632552">
              <w:rPr>
                <w:rFonts w:cs="宋体"/>
                <w:noProof/>
                <w:sz w:val="36"/>
              </w:rPr>
              <w:drawing>
                <wp:inline distT="0" distB="0" distL="0" distR="0" wp14:anchorId="5334DECF" wp14:editId="2E5483B1">
                  <wp:extent cx="5707380" cy="2214245"/>
                  <wp:effectExtent l="0" t="0" r="762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380" cy="221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B49C2C" w14:textId="48786841" w:rsidR="003A5087" w:rsidRPr="00EF77F3" w:rsidRDefault="003A5087" w:rsidP="00EF77F3">
            <w:pPr>
              <w:pStyle w:val="ab"/>
              <w:numPr>
                <w:ilvl w:val="0"/>
                <w:numId w:val="5"/>
              </w:numPr>
              <w:ind w:firstLineChars="0"/>
              <w:rPr>
                <w:rFonts w:cs="宋体"/>
                <w:b/>
                <w:sz w:val="28"/>
              </w:rPr>
            </w:pPr>
            <w:r w:rsidRPr="00EF77F3">
              <w:rPr>
                <w:rFonts w:cs="宋体" w:hint="eastAsia"/>
                <w:b/>
                <w:sz w:val="28"/>
              </w:rPr>
              <w:t>第三个程序</w:t>
            </w:r>
          </w:p>
          <w:p w14:paraId="490589CD" w14:textId="77777777" w:rsidR="003A5087" w:rsidRDefault="003A5087" w:rsidP="00EF77F3">
            <w:pPr>
              <w:ind w:leftChars="200" w:left="420"/>
            </w:pPr>
            <w:r>
              <w:t>D:\&gt;debug</w:t>
            </w:r>
          </w:p>
          <w:p w14:paraId="74845AAE" w14:textId="77777777" w:rsidR="003A5087" w:rsidRDefault="003A5087" w:rsidP="00EF77F3">
            <w:pPr>
              <w:ind w:leftChars="200" w:left="420"/>
            </w:pPr>
            <w:r>
              <w:t>-a100</w:t>
            </w:r>
          </w:p>
          <w:p w14:paraId="1497C3EB" w14:textId="77777777" w:rsidR="003A5087" w:rsidRDefault="003A5087" w:rsidP="00EF77F3">
            <w:pPr>
              <w:ind w:leftChars="200" w:left="420"/>
            </w:pPr>
            <w:r>
              <w:t>0AE9:0100 mov dx,109</w:t>
            </w:r>
          </w:p>
          <w:p w14:paraId="1D43C7D8" w14:textId="77777777" w:rsidR="003A5087" w:rsidRDefault="003A5087" w:rsidP="00EF77F3">
            <w:pPr>
              <w:ind w:leftChars="200" w:left="420"/>
            </w:pPr>
            <w:r>
              <w:t>0AE9:0103 mov ah,9</w:t>
            </w:r>
          </w:p>
          <w:p w14:paraId="4C566928" w14:textId="77777777" w:rsidR="003A5087" w:rsidRDefault="003A5087" w:rsidP="00EF77F3">
            <w:pPr>
              <w:ind w:leftChars="200" w:left="420"/>
            </w:pPr>
            <w:r>
              <w:t>0AE9:0105 int 21</w:t>
            </w:r>
          </w:p>
          <w:p w14:paraId="2A0D0C82" w14:textId="77777777" w:rsidR="003A5087" w:rsidRDefault="003A5087" w:rsidP="00EF77F3">
            <w:pPr>
              <w:ind w:leftChars="200" w:left="420"/>
            </w:pPr>
            <w:r>
              <w:t>0AE9:0107 int 20</w:t>
            </w:r>
          </w:p>
          <w:p w14:paraId="51A59D0F" w14:textId="77777777" w:rsidR="003A5087" w:rsidRDefault="003A5087" w:rsidP="00EF77F3">
            <w:pPr>
              <w:ind w:leftChars="200" w:left="420"/>
            </w:pPr>
            <w:r>
              <w:t>0AE9:0109 db 'understand?$'</w:t>
            </w:r>
          </w:p>
          <w:p w14:paraId="6C46819B" w14:textId="38E135A7" w:rsidR="000D5454" w:rsidRPr="00644618" w:rsidRDefault="003A5087" w:rsidP="00644618">
            <w:pPr>
              <w:ind w:leftChars="200" w:left="420"/>
            </w:pPr>
            <w:r>
              <w:t>0AE9:0115</w:t>
            </w:r>
          </w:p>
          <w:p w14:paraId="42C5E23E" w14:textId="77777777" w:rsidR="003A5087" w:rsidRDefault="003A5087" w:rsidP="00EF77F3">
            <w:pPr>
              <w:ind w:leftChars="200" w:left="420"/>
            </w:pPr>
            <w:r>
              <w:t>-r bx</w:t>
            </w:r>
          </w:p>
          <w:p w14:paraId="3C854A47" w14:textId="77777777" w:rsidR="003A5087" w:rsidRDefault="003A5087" w:rsidP="00EF77F3">
            <w:pPr>
              <w:ind w:leftChars="200" w:left="420"/>
            </w:pPr>
            <w:r>
              <w:t>BX 0000</w:t>
            </w:r>
          </w:p>
          <w:p w14:paraId="607F52E4" w14:textId="77777777" w:rsidR="003A5087" w:rsidRDefault="003A5087" w:rsidP="00EF77F3">
            <w:pPr>
              <w:ind w:leftChars="200" w:left="420"/>
            </w:pPr>
            <w:r>
              <w:t>:</w:t>
            </w:r>
          </w:p>
          <w:p w14:paraId="0F9BF183" w14:textId="77777777" w:rsidR="003A5087" w:rsidRDefault="003A5087" w:rsidP="00EF77F3">
            <w:pPr>
              <w:ind w:leftChars="200" w:left="420"/>
            </w:pPr>
            <w:r>
              <w:t>-r cx</w:t>
            </w:r>
          </w:p>
          <w:p w14:paraId="6C8CEBA7" w14:textId="77777777" w:rsidR="003A5087" w:rsidRDefault="003A5087" w:rsidP="00EF77F3">
            <w:pPr>
              <w:ind w:leftChars="200" w:left="420"/>
            </w:pPr>
            <w:r>
              <w:t>CX 0000</w:t>
            </w:r>
          </w:p>
          <w:p w14:paraId="7539674A" w14:textId="77777777" w:rsidR="003A5087" w:rsidRDefault="003A5087" w:rsidP="00EF77F3">
            <w:pPr>
              <w:ind w:leftChars="200" w:left="420"/>
            </w:pPr>
            <w:r>
              <w:t>:15</w:t>
            </w:r>
          </w:p>
          <w:p w14:paraId="363C8B61" w14:textId="77777777" w:rsidR="003A5087" w:rsidRDefault="003A5087" w:rsidP="00EF77F3">
            <w:pPr>
              <w:ind w:leftChars="200" w:left="420"/>
            </w:pPr>
            <w:r>
              <w:t>-n undst.com</w:t>
            </w:r>
          </w:p>
          <w:p w14:paraId="4BBBC7B4" w14:textId="77777777" w:rsidR="003A5087" w:rsidRDefault="003A5087" w:rsidP="00EF77F3">
            <w:pPr>
              <w:ind w:leftChars="200" w:left="420"/>
            </w:pPr>
            <w:r>
              <w:t>-w</w:t>
            </w:r>
          </w:p>
          <w:p w14:paraId="7DE91875" w14:textId="25CA0482" w:rsidR="003A5087" w:rsidRDefault="003A5087" w:rsidP="00EF77F3">
            <w:pPr>
              <w:ind w:leftChars="200" w:left="420"/>
            </w:pPr>
            <w:r>
              <w:t>Writing 00015 bytes</w:t>
            </w:r>
          </w:p>
          <w:p w14:paraId="725C3910" w14:textId="77777777" w:rsidR="003A5087" w:rsidRDefault="003A5087" w:rsidP="00EF77F3">
            <w:pPr>
              <w:ind w:leftChars="200" w:left="420"/>
            </w:pPr>
            <w:r>
              <w:t>-g</w:t>
            </w:r>
          </w:p>
          <w:p w14:paraId="5705FEB1" w14:textId="77777777" w:rsidR="003A5087" w:rsidRDefault="003A5087" w:rsidP="00EF77F3">
            <w:pPr>
              <w:ind w:leftChars="200" w:left="420"/>
            </w:pPr>
            <w:r>
              <w:t>understand?</w:t>
            </w:r>
          </w:p>
          <w:p w14:paraId="1C08AB16" w14:textId="77777777" w:rsidR="003A5087" w:rsidRDefault="003A5087" w:rsidP="00EF77F3">
            <w:pPr>
              <w:ind w:leftChars="200" w:left="420"/>
            </w:pPr>
            <w:r>
              <w:lastRenderedPageBreak/>
              <w:t>Program terminated normally</w:t>
            </w:r>
          </w:p>
          <w:p w14:paraId="21302CD7" w14:textId="62EFA6A8" w:rsidR="00A313CF" w:rsidRDefault="00A313CF" w:rsidP="00EF77F3">
            <w:pPr>
              <w:ind w:leftChars="200" w:left="420"/>
            </w:pPr>
            <w:r w:rsidRPr="00A313CF">
              <w:rPr>
                <w:noProof/>
              </w:rPr>
              <w:drawing>
                <wp:inline distT="0" distB="0" distL="0" distR="0" wp14:anchorId="1ED958D8" wp14:editId="133219D5">
                  <wp:extent cx="5707380" cy="2131695"/>
                  <wp:effectExtent l="0" t="0" r="7620" b="190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380" cy="213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2A52CC" w14:textId="51E7CA36" w:rsidR="003A5087" w:rsidRDefault="003A5087" w:rsidP="00EF77F3">
            <w:pPr>
              <w:ind w:leftChars="200" w:left="420"/>
            </w:pPr>
            <w:r>
              <w:t>-</w:t>
            </w:r>
            <w:r w:rsidRPr="000D5454">
              <w:rPr>
                <w:rFonts w:cs="宋体"/>
                <w:noProof/>
                <w:sz w:val="36"/>
              </w:rPr>
              <w:drawing>
                <wp:inline distT="0" distB="0" distL="0" distR="0" wp14:anchorId="5CAF9557" wp14:editId="5701002C">
                  <wp:extent cx="4508500" cy="3111500"/>
                  <wp:effectExtent l="0" t="0" r="12700" b="1270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311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8A721" w14:textId="77777777" w:rsidR="003A5087" w:rsidRDefault="003A5087" w:rsidP="00EF77F3">
            <w:pPr>
              <w:ind w:leftChars="200" w:left="420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伪指令将那些内容放入内存</w:t>
            </w:r>
          </w:p>
          <w:p w14:paraId="69304C1E" w14:textId="77777777" w:rsidR="003A5087" w:rsidRDefault="003A5087" w:rsidP="00EF77F3">
            <w:pPr>
              <w:ind w:leftChars="200" w:left="420"/>
            </w:pPr>
            <w:r>
              <w:t>-d100</w:t>
            </w:r>
          </w:p>
          <w:p w14:paraId="7CE4FE66" w14:textId="77777777" w:rsidR="003A5087" w:rsidRDefault="003A5087" w:rsidP="00EF77F3">
            <w:pPr>
              <w:ind w:leftChars="200" w:left="420"/>
            </w:pPr>
            <w:r>
              <w:t>0AE9:0100  BA 09 01 B4 09 CD 21 CD-20 75 6E 64 65 72 73 74   ......!. underst</w:t>
            </w:r>
          </w:p>
          <w:p w14:paraId="780097A5" w14:textId="77777777" w:rsidR="003A5087" w:rsidRDefault="003A5087" w:rsidP="00EF77F3">
            <w:pPr>
              <w:ind w:leftChars="200" w:left="420"/>
            </w:pPr>
            <w:r>
              <w:t>0AE9:0110  61 6E 64 3F 24 23 33 D2-87 D1 B8 01 34 00 D8 0A   and?$#3.....4...</w:t>
            </w:r>
          </w:p>
          <w:p w14:paraId="49C69A3D" w14:textId="77777777" w:rsidR="003A5087" w:rsidRDefault="003A5087" w:rsidP="00EF77F3">
            <w:pPr>
              <w:ind w:leftChars="200" w:left="420"/>
            </w:pPr>
            <w:r>
              <w:t>0AE9:0120  DF 99 89 16 E1 99 80 3E-C5 96 00 74 9C B4 40 CD   .......&gt;...t..@.</w:t>
            </w:r>
          </w:p>
          <w:p w14:paraId="6317F564" w14:textId="77777777" w:rsidR="003A5087" w:rsidRDefault="003A5087" w:rsidP="00EF77F3">
            <w:pPr>
              <w:ind w:leftChars="200" w:left="420"/>
            </w:pPr>
            <w:r>
              <w:t>0AE9:0130  21 72 5F C6 06 E3 99 1A-C3 E8 FF 0F FE 06 D2 96   !r_.............</w:t>
            </w:r>
          </w:p>
          <w:p w14:paraId="292DF85D" w14:textId="77777777" w:rsidR="003A5087" w:rsidRDefault="003A5087" w:rsidP="00EF77F3">
            <w:pPr>
              <w:ind w:leftChars="200" w:left="420"/>
            </w:pPr>
            <w:r>
              <w:t>0AE9:0140  80 3E D1 96 00 74 48 8B-1E 13 99 83 FB 00 7E 33   .&gt;...tH.......~3</w:t>
            </w:r>
          </w:p>
          <w:p w14:paraId="639DC500" w14:textId="77777777" w:rsidR="003A5087" w:rsidRDefault="003A5087" w:rsidP="00EF77F3">
            <w:pPr>
              <w:ind w:leftChars="200" w:left="420"/>
            </w:pPr>
            <w:r>
              <w:t>0AE9:0150  8B 0E E1 99 8B 16 DF 99-8B C1 0B C2 74 21 B8 00   ............t!..</w:t>
            </w:r>
          </w:p>
          <w:p w14:paraId="369B7A33" w14:textId="77777777" w:rsidR="003A5087" w:rsidRDefault="003A5087" w:rsidP="00EF77F3">
            <w:pPr>
              <w:ind w:leftChars="200" w:left="420"/>
            </w:pPr>
            <w:r>
              <w:t>0AE9:0160  42 CD 21 33 C9 B4 40 CD-21 80 3E E3 99 00 74 08   B.!3..@.!.&gt;...t.</w:t>
            </w:r>
          </w:p>
          <w:p w14:paraId="05ABD145" w14:textId="77777777" w:rsidR="003A5087" w:rsidRPr="003A5087" w:rsidRDefault="003A5087" w:rsidP="00EF77F3">
            <w:pPr>
              <w:ind w:leftChars="200" w:left="420"/>
            </w:pPr>
            <w:r>
              <w:t>0AE9:0170  41 BA E3 99 B4 40 CD 21-B4 3E CD 21 E9 6A FA B4   A....@.!.&gt;.!.j..</w:t>
            </w:r>
          </w:p>
          <w:p w14:paraId="31E07DC2" w14:textId="77777777" w:rsidR="003A5087" w:rsidRPr="003A5087" w:rsidRDefault="003A5087" w:rsidP="00EF77F3">
            <w:pPr>
              <w:ind w:leftChars="200" w:left="420"/>
            </w:pPr>
          </w:p>
          <w:p w14:paraId="2B87F645" w14:textId="77777777" w:rsidR="003A5087" w:rsidRDefault="003A5087" w:rsidP="00B62071">
            <w:pPr>
              <w:rPr>
                <w:rFonts w:cs="宋体"/>
                <w:sz w:val="36"/>
              </w:rPr>
            </w:pPr>
            <w:r w:rsidRPr="000D5454">
              <w:rPr>
                <w:rFonts w:cs="宋体"/>
                <w:noProof/>
                <w:sz w:val="36"/>
              </w:rPr>
              <w:lastRenderedPageBreak/>
              <w:drawing>
                <wp:inline distT="0" distB="0" distL="0" distR="0" wp14:anchorId="6A70C8EB" wp14:editId="03D8DE9A">
                  <wp:extent cx="5704205" cy="1028065"/>
                  <wp:effectExtent l="0" t="0" r="1079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205" cy="102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5F7FDE" w14:textId="2D2006FB" w:rsidR="003A5087" w:rsidRPr="00EF77F3" w:rsidRDefault="003A5087" w:rsidP="00EF77F3">
            <w:pPr>
              <w:pStyle w:val="ab"/>
              <w:numPr>
                <w:ilvl w:val="0"/>
                <w:numId w:val="5"/>
              </w:numPr>
              <w:ind w:firstLineChars="0"/>
              <w:rPr>
                <w:rFonts w:cs="宋体"/>
                <w:b/>
                <w:sz w:val="28"/>
              </w:rPr>
            </w:pPr>
            <w:r w:rsidRPr="00EF77F3">
              <w:rPr>
                <w:rFonts w:cs="宋体" w:hint="eastAsia"/>
                <w:b/>
                <w:sz w:val="28"/>
              </w:rPr>
              <w:t>第四个程序</w:t>
            </w:r>
          </w:p>
          <w:p w14:paraId="061CD377" w14:textId="77777777" w:rsidR="003A5087" w:rsidRDefault="003A5087" w:rsidP="00EF77F3">
            <w:pPr>
              <w:ind w:leftChars="200" w:left="420"/>
            </w:pPr>
            <w:r>
              <w:rPr>
                <w:rFonts w:hint="eastAsia"/>
              </w:rPr>
              <w:t>键盘输入任意字符串，然后显示出来</w:t>
            </w:r>
          </w:p>
          <w:p w14:paraId="1AE92BE3" w14:textId="5FD4B760" w:rsidR="003A5087" w:rsidRDefault="003A5087" w:rsidP="00EF77F3">
            <w:pPr>
              <w:ind w:leftChars="200" w:left="420"/>
            </w:pP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debug</w:t>
            </w:r>
            <w:r>
              <w:rPr>
                <w:rFonts w:hint="eastAsia"/>
              </w:rPr>
              <w:t>，汇编程序</w:t>
            </w:r>
          </w:p>
          <w:p w14:paraId="7E456B05" w14:textId="77777777" w:rsidR="003A5087" w:rsidRDefault="003A5087" w:rsidP="00EF77F3">
            <w:pPr>
              <w:ind w:leftChars="200" w:left="420"/>
            </w:pPr>
            <w:r>
              <w:t>D:\&gt;debug</w:t>
            </w:r>
          </w:p>
          <w:p w14:paraId="48278A90" w14:textId="77777777" w:rsidR="003A5087" w:rsidRDefault="003A5087" w:rsidP="00EF77F3">
            <w:pPr>
              <w:ind w:leftChars="200" w:left="420"/>
            </w:pPr>
            <w:r>
              <w:t>-a100</w:t>
            </w:r>
          </w:p>
          <w:p w14:paraId="2FFB97F2" w14:textId="77777777" w:rsidR="003A5087" w:rsidRDefault="003A5087" w:rsidP="00EF77F3">
            <w:pPr>
              <w:ind w:leftChars="200" w:left="420"/>
            </w:pPr>
            <w:r>
              <w:t>0AE9:0100 mov dx,0116</w:t>
            </w:r>
          </w:p>
          <w:p w14:paraId="6200EC63" w14:textId="77777777" w:rsidR="003A5087" w:rsidRDefault="003A5087" w:rsidP="00EF77F3">
            <w:pPr>
              <w:ind w:leftChars="200" w:left="420"/>
            </w:pPr>
            <w:r>
              <w:t>0AE9:0103 mov ah,0a</w:t>
            </w:r>
          </w:p>
          <w:p w14:paraId="58798B1F" w14:textId="77777777" w:rsidR="003A5087" w:rsidRDefault="003A5087" w:rsidP="00EF77F3">
            <w:pPr>
              <w:ind w:leftChars="200" w:left="420"/>
            </w:pPr>
            <w:r>
              <w:t>0AE9:0105 int 21</w:t>
            </w:r>
          </w:p>
          <w:p w14:paraId="49DB1973" w14:textId="77777777" w:rsidR="003A5087" w:rsidRDefault="003A5087" w:rsidP="00EF77F3">
            <w:pPr>
              <w:ind w:leftChars="200" w:left="420"/>
            </w:pPr>
            <w:r>
              <w:t>0AE9:0107 mov dl,0a</w:t>
            </w:r>
          </w:p>
          <w:p w14:paraId="756C2DE9" w14:textId="77777777" w:rsidR="003A5087" w:rsidRDefault="003A5087" w:rsidP="00EF77F3">
            <w:pPr>
              <w:ind w:leftChars="200" w:left="420"/>
            </w:pPr>
            <w:r>
              <w:t>0AE9:0109 mov ah,02</w:t>
            </w:r>
          </w:p>
          <w:p w14:paraId="522A3B61" w14:textId="77777777" w:rsidR="003A5087" w:rsidRDefault="003A5087" w:rsidP="00EF77F3">
            <w:pPr>
              <w:ind w:leftChars="200" w:left="420"/>
            </w:pPr>
            <w:r>
              <w:t>0AE9:010B int 21</w:t>
            </w:r>
          </w:p>
          <w:p w14:paraId="3934DC45" w14:textId="77777777" w:rsidR="003A5087" w:rsidRDefault="003A5087" w:rsidP="00EF77F3">
            <w:pPr>
              <w:ind w:leftChars="200" w:left="420"/>
            </w:pPr>
            <w:r>
              <w:t>0AE9:010D mov dx,0118</w:t>
            </w:r>
          </w:p>
          <w:p w14:paraId="3BF3095A" w14:textId="77777777" w:rsidR="003A5087" w:rsidRDefault="003A5087" w:rsidP="00EF77F3">
            <w:pPr>
              <w:ind w:leftChars="200" w:left="420"/>
            </w:pPr>
            <w:r>
              <w:t>0AE9:0110 mov ah,09</w:t>
            </w:r>
          </w:p>
          <w:p w14:paraId="75BA83B4" w14:textId="77777777" w:rsidR="003A5087" w:rsidRDefault="003A5087" w:rsidP="00EF77F3">
            <w:pPr>
              <w:ind w:leftChars="200" w:left="420"/>
            </w:pPr>
            <w:r>
              <w:t>0AE9:0112 int 21</w:t>
            </w:r>
          </w:p>
          <w:p w14:paraId="0F5B9192" w14:textId="77777777" w:rsidR="003A5087" w:rsidRDefault="003A5087" w:rsidP="00EF77F3">
            <w:pPr>
              <w:ind w:leftChars="200" w:left="420"/>
            </w:pPr>
            <w:r>
              <w:t>0AE9:0114 int 20</w:t>
            </w:r>
          </w:p>
          <w:p w14:paraId="46EC4736" w14:textId="77777777" w:rsidR="003A5087" w:rsidRDefault="003A5087" w:rsidP="00EF77F3">
            <w:pPr>
              <w:ind w:leftChars="200" w:left="420"/>
            </w:pPr>
            <w:r>
              <w:t>0AE9:0116 db 20</w:t>
            </w:r>
          </w:p>
          <w:p w14:paraId="40B8A326" w14:textId="48D176E9" w:rsidR="003A5087" w:rsidRDefault="003A5087" w:rsidP="00EF77F3">
            <w:pPr>
              <w:ind w:leftChars="200" w:left="420"/>
            </w:pPr>
            <w:r>
              <w:t>0AE9:0117</w:t>
            </w:r>
          </w:p>
          <w:p w14:paraId="1AAB7DDD" w14:textId="77777777" w:rsidR="00EF77F3" w:rsidRDefault="00EF77F3" w:rsidP="00EF77F3">
            <w:pPr>
              <w:ind w:leftChars="200" w:left="420"/>
            </w:pPr>
            <w:r>
              <w:t>-g</w:t>
            </w:r>
            <w:r>
              <w:rPr>
                <w:rFonts w:hint="eastAsia"/>
              </w:rPr>
              <w:t>=100</w:t>
            </w:r>
          </w:p>
          <w:p w14:paraId="40083E22" w14:textId="77777777" w:rsidR="00EF77F3" w:rsidRDefault="00EF77F3" w:rsidP="00EF77F3">
            <w:pPr>
              <w:ind w:leftChars="200" w:left="420"/>
            </w:pPr>
            <w:r>
              <w:t>abcd$</w:t>
            </w:r>
          </w:p>
          <w:p w14:paraId="174476B2" w14:textId="77777777" w:rsidR="00EF77F3" w:rsidRDefault="00EF77F3" w:rsidP="00EF77F3">
            <w:pPr>
              <w:ind w:leftChars="200" w:left="420"/>
            </w:pPr>
            <w:r>
              <w:t>abcd</w:t>
            </w:r>
          </w:p>
          <w:p w14:paraId="050B398D" w14:textId="02E462D3" w:rsidR="00EF77F3" w:rsidRDefault="00EF77F3" w:rsidP="00EF77F3">
            <w:pPr>
              <w:ind w:leftChars="200" w:left="420"/>
            </w:pPr>
            <w:r>
              <w:t>Program terminated normally</w:t>
            </w:r>
          </w:p>
          <w:p w14:paraId="0B284A36" w14:textId="24DCD546" w:rsidR="009452A0" w:rsidRPr="003A5087" w:rsidRDefault="009452A0" w:rsidP="00460204">
            <w:r w:rsidRPr="009452A0">
              <w:rPr>
                <w:noProof/>
              </w:rPr>
              <w:drawing>
                <wp:inline distT="0" distB="0" distL="0" distR="0" wp14:anchorId="46EEB379" wp14:editId="4E680904">
                  <wp:extent cx="5707380" cy="3114040"/>
                  <wp:effectExtent l="0" t="0" r="7620" b="1016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380" cy="311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4241B" w14:textId="6BDFE642" w:rsidR="00460204" w:rsidRDefault="00460204" w:rsidP="00460204">
            <w:pPr>
              <w:rPr>
                <w:rFonts w:cs="宋体"/>
                <w:sz w:val="36"/>
              </w:rPr>
            </w:pPr>
            <w:r w:rsidRPr="00460204">
              <w:rPr>
                <w:rFonts w:cs="宋体"/>
                <w:noProof/>
                <w:sz w:val="36"/>
              </w:rPr>
              <w:lastRenderedPageBreak/>
              <w:drawing>
                <wp:inline distT="0" distB="0" distL="0" distR="0" wp14:anchorId="0791533D" wp14:editId="6D32F5F1">
                  <wp:extent cx="5707380" cy="2140585"/>
                  <wp:effectExtent l="0" t="0" r="762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380" cy="214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6625B" w14:textId="19FF835E" w:rsidR="000D5454" w:rsidRDefault="000D5454" w:rsidP="00EF77F3">
            <w:pPr>
              <w:ind w:leftChars="200" w:left="420"/>
              <w:rPr>
                <w:rFonts w:cs="宋体"/>
                <w:sz w:val="36"/>
              </w:rPr>
            </w:pPr>
            <w:r w:rsidRPr="000D5454">
              <w:rPr>
                <w:rFonts w:cs="宋体"/>
                <w:noProof/>
                <w:sz w:val="36"/>
              </w:rPr>
              <w:drawing>
                <wp:inline distT="0" distB="0" distL="0" distR="0" wp14:anchorId="1C359E63" wp14:editId="500A088A">
                  <wp:extent cx="3949700" cy="2781300"/>
                  <wp:effectExtent l="0" t="0" r="12700" b="1270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7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AEF7E8" w14:textId="77777777" w:rsidR="00EF77F3" w:rsidRDefault="00EF77F3" w:rsidP="00EF77F3">
            <w:pPr>
              <w:ind w:leftChars="200" w:left="420"/>
            </w:pPr>
            <w:r>
              <w:t>-g</w:t>
            </w:r>
            <w:r>
              <w:rPr>
                <w:rFonts w:hint="eastAsia"/>
              </w:rPr>
              <w:t>=100</w:t>
            </w:r>
          </w:p>
          <w:p w14:paraId="69693839" w14:textId="77777777" w:rsidR="00EF77F3" w:rsidRDefault="00EF77F3" w:rsidP="00EF77F3">
            <w:pPr>
              <w:ind w:leftChars="200" w:left="420"/>
            </w:pPr>
            <w:r>
              <w:t>how are you?$</w:t>
            </w:r>
          </w:p>
          <w:p w14:paraId="049EE4B6" w14:textId="77777777" w:rsidR="00EF77F3" w:rsidRDefault="00EF77F3" w:rsidP="00EF77F3">
            <w:pPr>
              <w:ind w:leftChars="200" w:left="420"/>
            </w:pPr>
            <w:r>
              <w:t>how are you?</w:t>
            </w:r>
          </w:p>
          <w:p w14:paraId="0EAFF0A1" w14:textId="738BA830" w:rsidR="00EF77F3" w:rsidRPr="00EF77F3" w:rsidRDefault="00EF77F3" w:rsidP="00EF77F3">
            <w:pPr>
              <w:ind w:leftChars="200" w:left="420"/>
            </w:pPr>
            <w:r>
              <w:t>Program terminated normally</w:t>
            </w:r>
          </w:p>
          <w:p w14:paraId="2BF68866" w14:textId="7EF864A8" w:rsidR="000D5454" w:rsidRDefault="000D5454" w:rsidP="00EF77F3">
            <w:pPr>
              <w:ind w:leftChars="200" w:left="420"/>
              <w:rPr>
                <w:rFonts w:cs="宋体"/>
                <w:sz w:val="36"/>
              </w:rPr>
            </w:pPr>
            <w:r w:rsidRPr="000D5454">
              <w:rPr>
                <w:rFonts w:cs="宋体"/>
                <w:noProof/>
                <w:sz w:val="36"/>
              </w:rPr>
              <w:drawing>
                <wp:inline distT="0" distB="0" distL="0" distR="0" wp14:anchorId="1A3A76F9" wp14:editId="4FF2DE56">
                  <wp:extent cx="3365500" cy="876300"/>
                  <wp:effectExtent l="0" t="0" r="12700" b="1270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5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927A6" w14:textId="498EE238" w:rsidR="00EF77F3" w:rsidRDefault="00EF77F3" w:rsidP="00EF77F3">
            <w:pPr>
              <w:pStyle w:val="ab"/>
              <w:numPr>
                <w:ilvl w:val="0"/>
                <w:numId w:val="5"/>
              </w:numPr>
              <w:ind w:firstLineChars="0"/>
              <w:rPr>
                <w:rFonts w:cs="宋体"/>
                <w:sz w:val="36"/>
              </w:rPr>
            </w:pPr>
            <w:r w:rsidRPr="00EF77F3">
              <w:rPr>
                <w:rFonts w:cs="宋体" w:hint="eastAsia"/>
                <w:sz w:val="36"/>
              </w:rPr>
              <w:t>较高要求：</w:t>
            </w:r>
          </w:p>
          <w:p w14:paraId="5DEB7431" w14:textId="77777777" w:rsidR="00EF77F3" w:rsidRDefault="00EF77F3" w:rsidP="00EF77F3">
            <w:pPr>
              <w:spacing w:line="360" w:lineRule="auto"/>
              <w:ind w:leftChars="228" w:left="479" w:firstLineChars="200" w:firstLine="480"/>
              <w:jc w:val="left"/>
              <w:rPr>
                <w:sz w:val="24"/>
              </w:rPr>
            </w:pPr>
            <w:r>
              <w:rPr>
                <w:sz w:val="24"/>
              </w:rPr>
              <w:t>课堂上曾书写</w:t>
            </w:r>
            <w:r w:rsidRPr="003319D4">
              <w:rPr>
                <w:sz w:val="24"/>
              </w:rPr>
              <w:t>一个求</w:t>
            </w:r>
            <w:r w:rsidRPr="003319D4">
              <w:rPr>
                <w:sz w:val="24"/>
              </w:rPr>
              <w:t>1</w:t>
            </w:r>
            <w:r w:rsidRPr="003319D4">
              <w:rPr>
                <w:sz w:val="24"/>
                <w:vertAlign w:val="superscript"/>
              </w:rPr>
              <w:t>2</w:t>
            </w:r>
            <w:r w:rsidRPr="003319D4">
              <w:rPr>
                <w:sz w:val="24"/>
              </w:rPr>
              <w:t>＋</w:t>
            </w:r>
            <w:r w:rsidRPr="003319D4">
              <w:rPr>
                <w:sz w:val="24"/>
              </w:rPr>
              <w:t>2</w:t>
            </w:r>
            <w:r w:rsidRPr="003319D4">
              <w:rPr>
                <w:sz w:val="24"/>
                <w:vertAlign w:val="superscript"/>
              </w:rPr>
              <w:t>2</w:t>
            </w:r>
            <w:r w:rsidRPr="003319D4">
              <w:rPr>
                <w:sz w:val="24"/>
              </w:rPr>
              <w:t>＋</w:t>
            </w:r>
            <w:r w:rsidRPr="003319D4">
              <w:rPr>
                <w:sz w:val="24"/>
              </w:rPr>
              <w:t>……</w:t>
            </w:r>
            <w:r w:rsidRPr="003319D4">
              <w:rPr>
                <w:sz w:val="24"/>
              </w:rPr>
              <w:t>＋</w:t>
            </w:r>
            <w:r w:rsidRPr="003319D4">
              <w:rPr>
                <w:sz w:val="24"/>
              </w:rPr>
              <w:t>10</w:t>
            </w:r>
            <w:r w:rsidRPr="003319D4">
              <w:rPr>
                <w:sz w:val="24"/>
                <w:vertAlign w:val="superscript"/>
              </w:rPr>
              <w:t>2</w:t>
            </w:r>
            <w:r w:rsidRPr="003319D4">
              <w:rPr>
                <w:sz w:val="24"/>
              </w:rPr>
              <w:t>的示例程序（见后面附录），请改</w:t>
            </w:r>
            <w:r>
              <w:rPr>
                <w:rFonts w:hint="eastAsia"/>
                <w:sz w:val="24"/>
              </w:rPr>
              <w:t>写该</w:t>
            </w:r>
            <w:r w:rsidRPr="003319D4">
              <w:rPr>
                <w:sz w:val="24"/>
              </w:rPr>
              <w:t>程序，实现</w:t>
            </w:r>
            <w:r>
              <w:rPr>
                <w:rFonts w:hint="eastAsia"/>
                <w:sz w:val="24"/>
              </w:rPr>
              <w:t>求一些毫无规律的</w:t>
            </w:r>
            <w:r w:rsidRPr="003319D4">
              <w:rPr>
                <w:sz w:val="24"/>
              </w:rPr>
              <w:t>任意数的</w:t>
            </w:r>
            <w:r>
              <w:rPr>
                <w:rFonts w:hint="eastAsia"/>
                <w:sz w:val="24"/>
              </w:rPr>
              <w:t>平方</w:t>
            </w:r>
            <w:r w:rsidRPr="003319D4">
              <w:rPr>
                <w:sz w:val="24"/>
              </w:rPr>
              <w:t>和</w:t>
            </w:r>
            <w:r>
              <w:rPr>
                <w:rFonts w:hint="eastAsia"/>
                <w:sz w:val="24"/>
              </w:rPr>
              <w:t>。</w:t>
            </w:r>
          </w:p>
          <w:p w14:paraId="5BA17BB8" w14:textId="1C5A0AD1" w:rsidR="00EF77F3" w:rsidRDefault="00EF77F3" w:rsidP="00EF77F3">
            <w:pPr>
              <w:spacing w:line="360" w:lineRule="auto"/>
              <w:ind w:leftChars="228" w:left="479" w:firstLineChars="200" w:firstLine="480"/>
              <w:jc w:val="left"/>
              <w:rPr>
                <w:sz w:val="24"/>
              </w:rPr>
            </w:pPr>
            <w:r w:rsidRPr="00E41A78">
              <w:rPr>
                <w:noProof/>
                <w:sz w:val="24"/>
              </w:rPr>
              <w:lastRenderedPageBreak/>
              <w:drawing>
                <wp:inline distT="0" distB="0" distL="0" distR="0" wp14:anchorId="5D142A98" wp14:editId="54BE1C8C">
                  <wp:extent cx="3935730" cy="2353310"/>
                  <wp:effectExtent l="0" t="0" r="1270" b="889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5730" cy="2353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A374E9" w14:textId="32421514" w:rsidR="00E514F4" w:rsidRDefault="00E514F4" w:rsidP="00EF77F3">
            <w:pPr>
              <w:spacing w:line="360" w:lineRule="auto"/>
              <w:ind w:leftChars="228" w:left="479"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cmp bl a</w:t>
            </w:r>
            <w:r>
              <w:rPr>
                <w:rFonts w:hint="eastAsia"/>
                <w:sz w:val="24"/>
              </w:rPr>
              <w:t>与</w:t>
            </w:r>
            <w:r>
              <w:rPr>
                <w:rFonts w:hint="eastAsia"/>
                <w:sz w:val="24"/>
              </w:rPr>
              <w:t>10</w:t>
            </w:r>
            <w:r>
              <w:rPr>
                <w:rFonts w:hint="eastAsia"/>
                <w:sz w:val="24"/>
              </w:rPr>
              <w:t>比较，相加到十</w:t>
            </w:r>
          </w:p>
          <w:p w14:paraId="2C2F68DF" w14:textId="6F0E415B" w:rsidR="00E514F4" w:rsidRDefault="00E514F4" w:rsidP="00EF77F3">
            <w:pPr>
              <w:spacing w:line="360" w:lineRule="auto"/>
              <w:ind w:leftChars="228" w:left="479"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inc bl bl</w:t>
            </w:r>
            <w:r>
              <w:rPr>
                <w:rFonts w:hint="eastAsia"/>
                <w:sz w:val="24"/>
              </w:rPr>
              <w:t>自加一</w:t>
            </w:r>
          </w:p>
          <w:p w14:paraId="12FD9B51" w14:textId="1EDD097B" w:rsidR="00EF77F3" w:rsidRPr="003319D4" w:rsidRDefault="00EF77F3" w:rsidP="00EF77F3">
            <w:pPr>
              <w:spacing w:line="360" w:lineRule="auto"/>
              <w:ind w:leftChars="228" w:left="479" w:firstLineChars="200" w:firstLine="480"/>
              <w:jc w:val="left"/>
              <w:rPr>
                <w:sz w:val="24"/>
              </w:rPr>
            </w:pPr>
            <w:r w:rsidRPr="003319D4">
              <w:rPr>
                <w:sz w:val="24"/>
              </w:rPr>
              <w:t>将</w:t>
            </w:r>
            <w:r>
              <w:rPr>
                <w:sz w:val="24"/>
              </w:rPr>
              <w:t>这些数定义在内存中</w:t>
            </w:r>
            <w:r>
              <w:rPr>
                <w:rFonts w:hint="eastAsia"/>
                <w:sz w:val="24"/>
              </w:rPr>
              <w:t>，</w:t>
            </w:r>
            <w:r w:rsidRPr="003319D4">
              <w:rPr>
                <w:sz w:val="24"/>
              </w:rPr>
              <w:t>假设这些数据都是字节型的</w:t>
            </w:r>
            <w:r>
              <w:rPr>
                <w:rFonts w:hint="eastAsia"/>
                <w:sz w:val="24"/>
              </w:rPr>
              <w:t>非零</w:t>
            </w:r>
            <w:r w:rsidRPr="003319D4">
              <w:rPr>
                <w:sz w:val="24"/>
              </w:rPr>
              <w:t>无符号数（即</w:t>
            </w:r>
            <w:r>
              <w:rPr>
                <w:rFonts w:hint="eastAsia"/>
                <w:sz w:val="24"/>
              </w:rPr>
              <w:t>1</w:t>
            </w:r>
            <w:r w:rsidRPr="003319D4">
              <w:rPr>
                <w:sz w:val="24"/>
              </w:rPr>
              <w:t>～</w:t>
            </w:r>
            <w:r w:rsidRPr="003319D4">
              <w:rPr>
                <w:sz w:val="24"/>
              </w:rPr>
              <w:t>255</w:t>
            </w:r>
            <w:r w:rsidRPr="003319D4">
              <w:rPr>
                <w:sz w:val="24"/>
              </w:rPr>
              <w:t>），请选用合适的</w:t>
            </w:r>
            <w:r w:rsidRPr="003319D4">
              <w:rPr>
                <w:sz w:val="24"/>
              </w:rPr>
              <w:t>Debug</w:t>
            </w:r>
            <w:r w:rsidRPr="003319D4">
              <w:rPr>
                <w:sz w:val="24"/>
              </w:rPr>
              <w:t>命令定义它们，约定数据</w:t>
            </w:r>
            <w:r>
              <w:rPr>
                <w:rFonts w:hint="eastAsia"/>
                <w:sz w:val="24"/>
              </w:rPr>
              <w:t>值</w:t>
            </w:r>
            <w:r>
              <w:rPr>
                <w:rFonts w:hint="eastAsia"/>
                <w:sz w:val="24"/>
              </w:rPr>
              <w:t>0</w:t>
            </w:r>
            <w:r>
              <w:rPr>
                <w:rFonts w:hint="eastAsia"/>
                <w:sz w:val="24"/>
              </w:rPr>
              <w:t>作为</w:t>
            </w:r>
            <w:r w:rsidRPr="003319D4">
              <w:rPr>
                <w:sz w:val="24"/>
              </w:rPr>
              <w:t>结束标记。</w:t>
            </w:r>
          </w:p>
          <w:p w14:paraId="356EA368" w14:textId="77777777" w:rsidR="00F92D14" w:rsidRDefault="00EF77F3" w:rsidP="00F92D14">
            <w:pPr>
              <w:pStyle w:val="ab"/>
              <w:numPr>
                <w:ilvl w:val="0"/>
                <w:numId w:val="10"/>
              </w:numPr>
              <w:spacing w:line="360" w:lineRule="auto"/>
              <w:ind w:leftChars="456" w:left="1438" w:firstLineChars="0"/>
              <w:rPr>
                <w:sz w:val="24"/>
              </w:rPr>
            </w:pPr>
            <w:r w:rsidRPr="00EF77F3">
              <w:rPr>
                <w:sz w:val="24"/>
              </w:rPr>
              <w:t>将结果放在数据寄存器中，请编写程序，并设计实验过程（用合适的</w:t>
            </w:r>
            <w:r w:rsidRPr="00EF77F3">
              <w:rPr>
                <w:sz w:val="24"/>
              </w:rPr>
              <w:t>debug</w:t>
            </w:r>
            <w:r w:rsidRPr="00EF77F3">
              <w:rPr>
                <w:sz w:val="24"/>
              </w:rPr>
              <w:t>命令），验证程序执行的正确性；</w:t>
            </w:r>
          </w:p>
          <w:p w14:paraId="7F043177" w14:textId="707F9755" w:rsidR="00F92D14" w:rsidRPr="00F92D14" w:rsidRDefault="00F92D14" w:rsidP="00F92D14">
            <w:pPr>
              <w:spacing w:line="360" w:lineRule="auto"/>
              <w:rPr>
                <w:sz w:val="24"/>
              </w:rPr>
            </w:pPr>
            <w:r w:rsidRPr="00E41EB4">
              <w:rPr>
                <w:noProof/>
              </w:rPr>
              <w:drawing>
                <wp:inline distT="0" distB="0" distL="0" distR="0" wp14:anchorId="40A74A8E" wp14:editId="6CE402E6">
                  <wp:extent cx="5704205" cy="2166620"/>
                  <wp:effectExtent l="0" t="0" r="10795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205" cy="216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E8E01" w14:textId="623DE1CE" w:rsidR="00F92D14" w:rsidRDefault="00F92D14" w:rsidP="00826EC4">
            <w:pPr>
              <w:spacing w:line="360" w:lineRule="auto"/>
              <w:ind w:leftChars="582" w:left="1222"/>
              <w:rPr>
                <w:sz w:val="24"/>
              </w:rPr>
            </w:pPr>
            <w:r>
              <w:rPr>
                <w:sz w:val="24"/>
              </w:rPr>
              <w:t>ax=64(16)=100(10)</w:t>
            </w:r>
          </w:p>
          <w:p w14:paraId="4A81C431" w14:textId="3B967925" w:rsidR="00F92D14" w:rsidRDefault="00F92D14" w:rsidP="00826EC4">
            <w:pPr>
              <w:spacing w:line="360" w:lineRule="auto"/>
              <w:ind w:leftChars="582" w:left="1222"/>
              <w:rPr>
                <w:sz w:val="24"/>
              </w:rPr>
            </w:pPr>
            <w:r>
              <w:rPr>
                <w:sz w:val="24"/>
              </w:rPr>
              <w:t>dx=181(16)=385(10)=1^2+2^2+</w:t>
            </w:r>
            <w:r>
              <w:rPr>
                <w:rFonts w:hint="eastAsia"/>
                <w:sz w:val="24"/>
              </w:rPr>
              <w:t>……</w:t>
            </w:r>
          </w:p>
          <w:p w14:paraId="16B24C0C" w14:textId="2511DFD1" w:rsidR="00F92D14" w:rsidRDefault="00F92D14" w:rsidP="00826EC4">
            <w:pPr>
              <w:spacing w:line="360" w:lineRule="auto"/>
              <w:ind w:leftChars="582" w:left="1222"/>
              <w:rPr>
                <w:sz w:val="24"/>
              </w:rPr>
            </w:pPr>
            <w:r>
              <w:rPr>
                <w:rFonts w:hint="eastAsia"/>
                <w:sz w:val="24"/>
              </w:rPr>
              <w:t>ax</w:t>
            </w:r>
            <w:r>
              <w:rPr>
                <w:rFonts w:hint="eastAsia"/>
                <w:sz w:val="24"/>
              </w:rPr>
              <w:t>存平方，</w:t>
            </w:r>
            <w:r>
              <w:rPr>
                <w:rFonts w:hint="eastAsia"/>
                <w:sz w:val="24"/>
              </w:rPr>
              <w:t>dx</w:t>
            </w:r>
            <w:r>
              <w:rPr>
                <w:rFonts w:hint="eastAsia"/>
                <w:sz w:val="24"/>
              </w:rPr>
              <w:t>存平方和</w:t>
            </w:r>
          </w:p>
          <w:p w14:paraId="1CC311F1" w14:textId="12E4F63A" w:rsidR="00F92D14" w:rsidRPr="00F92D14" w:rsidRDefault="00F92D14" w:rsidP="00826EC4">
            <w:pPr>
              <w:widowControl/>
              <w:autoSpaceDE w:val="0"/>
              <w:autoSpaceDN w:val="0"/>
              <w:adjustRightInd w:val="0"/>
              <w:spacing w:after="240" w:line="440" w:lineRule="atLeast"/>
              <w:ind w:leftChars="570" w:left="1197"/>
              <w:jc w:val="left"/>
              <w:rPr>
                <w:rFonts w:ascii="Times" w:hAnsi="Times" w:cs="Times"/>
                <w:color w:val="000000"/>
                <w:kern w:val="0"/>
                <w:sz w:val="24"/>
                <w:szCs w:val="37"/>
              </w:rPr>
            </w:pPr>
            <w:r w:rsidRPr="00F92D14">
              <w:rPr>
                <w:rFonts w:ascii="Times" w:hAnsi="Times" w:cs="Times" w:hint="eastAsia"/>
                <w:color w:val="000000"/>
                <w:kern w:val="0"/>
                <w:sz w:val="24"/>
                <w:szCs w:val="37"/>
              </w:rPr>
              <w:t>int</w:t>
            </w:r>
            <w:r w:rsidRPr="00F92D14">
              <w:rPr>
                <w:rFonts w:ascii="Times" w:hAnsi="Times" w:cs="Times" w:hint="eastAsia"/>
                <w:color w:val="000000"/>
                <w:kern w:val="0"/>
                <w:sz w:val="24"/>
                <w:szCs w:val="37"/>
              </w:rPr>
              <w:t>：</w:t>
            </w:r>
            <w:r w:rsidRPr="00F92D14">
              <w:rPr>
                <w:rFonts w:ascii="Times" w:hAnsi="Times" w:cs="Times"/>
                <w:color w:val="000000"/>
                <w:kern w:val="0"/>
                <w:sz w:val="24"/>
                <w:szCs w:val="37"/>
              </w:rPr>
              <w:t>本指令将产生一个软中断</w:t>
            </w:r>
            <w:r w:rsidRPr="00F92D14">
              <w:rPr>
                <w:rFonts w:ascii="Times" w:hAnsi="Times" w:cs="Times"/>
                <w:color w:val="000000"/>
                <w:kern w:val="0"/>
                <w:sz w:val="24"/>
                <w:szCs w:val="37"/>
              </w:rPr>
              <w:t>,</w:t>
            </w:r>
            <w:r w:rsidRPr="00F92D14">
              <w:rPr>
                <w:rFonts w:ascii="Times" w:hAnsi="Times" w:cs="Times"/>
                <w:color w:val="000000"/>
                <w:kern w:val="0"/>
                <w:sz w:val="24"/>
                <w:szCs w:val="37"/>
              </w:rPr>
              <w:t>把控制转向一个</w:t>
            </w:r>
            <w:r w:rsidRPr="00F92D14">
              <w:rPr>
                <w:rFonts w:ascii="Times" w:hAnsi="Times" w:cs="Times"/>
                <w:color w:val="000000"/>
                <w:kern w:val="0"/>
                <w:sz w:val="24"/>
                <w:szCs w:val="37"/>
              </w:rPr>
              <w:t xml:space="preserve"> </w:t>
            </w:r>
            <w:r w:rsidRPr="00F92D14">
              <w:rPr>
                <w:rFonts w:ascii="Times" w:hAnsi="Times" w:cs="Times"/>
                <w:color w:val="000000"/>
                <w:kern w:val="0"/>
                <w:sz w:val="24"/>
                <w:szCs w:val="37"/>
              </w:rPr>
              <w:t>类型号为</w:t>
            </w:r>
            <w:r w:rsidRPr="00F92D14">
              <w:rPr>
                <w:rFonts w:ascii="Times" w:hAnsi="Times" w:cs="Times"/>
                <w:color w:val="000000"/>
                <w:kern w:val="0"/>
                <w:sz w:val="24"/>
                <w:szCs w:val="37"/>
              </w:rPr>
              <w:t>n</w:t>
            </w:r>
            <w:r w:rsidRPr="00F92D14">
              <w:rPr>
                <w:rFonts w:ascii="Times" w:hAnsi="Times" w:cs="Times"/>
                <w:color w:val="000000"/>
                <w:kern w:val="0"/>
                <w:sz w:val="24"/>
                <w:szCs w:val="37"/>
              </w:rPr>
              <w:t>的软中断</w:t>
            </w:r>
            <w:r w:rsidRPr="00F92D14">
              <w:rPr>
                <w:rFonts w:ascii="Times" w:hAnsi="Times" w:cs="Times"/>
                <w:color w:val="000000"/>
                <w:kern w:val="0"/>
                <w:sz w:val="24"/>
                <w:szCs w:val="37"/>
              </w:rPr>
              <w:t>,</w:t>
            </w:r>
            <w:r w:rsidRPr="00F92D14">
              <w:rPr>
                <w:rFonts w:ascii="Times" w:hAnsi="Times" w:cs="Times"/>
                <w:color w:val="000000"/>
                <w:kern w:val="0"/>
                <w:sz w:val="24"/>
                <w:szCs w:val="37"/>
              </w:rPr>
              <w:t>该中断处理程序入口地址在中</w:t>
            </w:r>
            <w:r w:rsidRPr="00F92D14">
              <w:rPr>
                <w:rFonts w:ascii="Times" w:hAnsi="Times" w:cs="Times"/>
                <w:color w:val="000000"/>
                <w:kern w:val="0"/>
                <w:sz w:val="24"/>
                <w:szCs w:val="37"/>
              </w:rPr>
              <w:t xml:space="preserve"> </w:t>
            </w:r>
            <w:r w:rsidRPr="00F92D14">
              <w:rPr>
                <w:rFonts w:ascii="Times" w:hAnsi="Times" w:cs="Times"/>
                <w:color w:val="000000"/>
                <w:kern w:val="0"/>
                <w:sz w:val="24"/>
                <w:szCs w:val="37"/>
              </w:rPr>
              <w:t>断向量表的</w:t>
            </w:r>
            <w:r w:rsidRPr="00F92D14">
              <w:rPr>
                <w:rFonts w:ascii="Times" w:hAnsi="Times" w:cs="Times"/>
                <w:color w:val="000000"/>
                <w:kern w:val="0"/>
                <w:sz w:val="24"/>
                <w:szCs w:val="37"/>
              </w:rPr>
              <w:t>n*4</w:t>
            </w:r>
            <w:r w:rsidRPr="00F92D14">
              <w:rPr>
                <w:rFonts w:ascii="Times" w:hAnsi="Times" w:cs="Times"/>
                <w:color w:val="000000"/>
                <w:kern w:val="0"/>
                <w:sz w:val="24"/>
                <w:szCs w:val="37"/>
              </w:rPr>
              <w:t>地址</w:t>
            </w:r>
            <w:r w:rsidRPr="00F92D14">
              <w:rPr>
                <w:rFonts w:ascii="Times" w:hAnsi="Times" w:cs="Times"/>
                <w:color w:val="000000"/>
                <w:kern w:val="0"/>
                <w:sz w:val="24"/>
                <w:szCs w:val="37"/>
              </w:rPr>
              <w:t xml:space="preserve"> </w:t>
            </w:r>
          </w:p>
          <w:p w14:paraId="74C6CCE2" w14:textId="7C2EACB7" w:rsidR="00F92D14" w:rsidRPr="00F92D14" w:rsidRDefault="00F92D14" w:rsidP="00826EC4">
            <w:pPr>
              <w:widowControl/>
              <w:autoSpaceDE w:val="0"/>
              <w:autoSpaceDN w:val="0"/>
              <w:adjustRightInd w:val="0"/>
              <w:spacing w:after="240" w:line="440" w:lineRule="atLeast"/>
              <w:ind w:leftChars="570" w:left="1197"/>
              <w:jc w:val="left"/>
              <w:rPr>
                <w:rFonts w:ascii="Times" w:hAnsi="Times" w:cs="Times"/>
                <w:color w:val="000000"/>
                <w:kern w:val="0"/>
                <w:sz w:val="24"/>
                <w:szCs w:val="37"/>
              </w:rPr>
            </w:pPr>
            <w:r w:rsidRPr="00F92D14">
              <w:rPr>
                <w:rFonts w:ascii="Times" w:hAnsi="Times" w:cs="Times" w:hint="eastAsia"/>
                <w:color w:val="000000"/>
                <w:kern w:val="0"/>
                <w:sz w:val="24"/>
                <w:szCs w:val="37"/>
              </w:rPr>
              <w:t>jz</w:t>
            </w:r>
            <w:r w:rsidRPr="00F92D14">
              <w:rPr>
                <w:rFonts w:ascii="Times" w:hAnsi="Times" w:cs="Times" w:hint="eastAsia"/>
                <w:color w:val="000000"/>
                <w:kern w:val="0"/>
                <w:sz w:val="24"/>
                <w:szCs w:val="37"/>
              </w:rPr>
              <w:t>、</w:t>
            </w:r>
            <w:r w:rsidRPr="00F92D14">
              <w:rPr>
                <w:rFonts w:ascii="Times" w:hAnsi="Times" w:cs="Times" w:hint="eastAsia"/>
                <w:color w:val="000000"/>
                <w:kern w:val="0"/>
                <w:sz w:val="24"/>
                <w:szCs w:val="37"/>
              </w:rPr>
              <w:t>jmp</w:t>
            </w:r>
            <w:r w:rsidRPr="00F92D14">
              <w:rPr>
                <w:rFonts w:ascii="Times" w:hAnsi="Times" w:cs="Times" w:hint="eastAsia"/>
                <w:color w:val="000000"/>
                <w:kern w:val="0"/>
                <w:sz w:val="24"/>
                <w:szCs w:val="37"/>
              </w:rPr>
              <w:t>：跳转</w:t>
            </w:r>
          </w:p>
          <w:p w14:paraId="25A4D4FB" w14:textId="010519B2" w:rsidR="00F92D14" w:rsidRDefault="00F92D14" w:rsidP="00826EC4">
            <w:pPr>
              <w:widowControl/>
              <w:autoSpaceDE w:val="0"/>
              <w:autoSpaceDN w:val="0"/>
              <w:adjustRightInd w:val="0"/>
              <w:spacing w:after="240" w:line="440" w:lineRule="atLeast"/>
              <w:ind w:leftChars="570" w:left="1197"/>
              <w:jc w:val="left"/>
              <w:rPr>
                <w:rFonts w:ascii="Times" w:hAnsi="Times" w:cs="Times"/>
                <w:color w:val="000000"/>
                <w:kern w:val="0"/>
                <w:sz w:val="24"/>
                <w:szCs w:val="37"/>
              </w:rPr>
            </w:pPr>
            <w:r w:rsidRPr="00F92D14">
              <w:rPr>
                <w:rFonts w:ascii="Times" w:hAnsi="Times" w:cs="Times" w:hint="eastAsia"/>
                <w:color w:val="000000"/>
                <w:kern w:val="0"/>
                <w:sz w:val="24"/>
                <w:szCs w:val="37"/>
              </w:rPr>
              <w:t>inc</w:t>
            </w:r>
            <w:r w:rsidRPr="00F92D14">
              <w:rPr>
                <w:rFonts w:ascii="Times" w:hAnsi="Times" w:cs="Times" w:hint="eastAsia"/>
                <w:color w:val="000000"/>
                <w:kern w:val="0"/>
                <w:sz w:val="24"/>
                <w:szCs w:val="37"/>
              </w:rPr>
              <w:t>：加一</w:t>
            </w:r>
          </w:p>
          <w:p w14:paraId="1A128F8A" w14:textId="71F6480E" w:rsidR="00F92D14" w:rsidRPr="00826EC4" w:rsidRDefault="00F92D14" w:rsidP="00826EC4">
            <w:pPr>
              <w:widowControl/>
              <w:autoSpaceDE w:val="0"/>
              <w:autoSpaceDN w:val="0"/>
              <w:adjustRightInd w:val="0"/>
              <w:spacing w:after="240" w:line="440" w:lineRule="atLeast"/>
              <w:ind w:leftChars="570" w:left="1197"/>
              <w:jc w:val="left"/>
              <w:rPr>
                <w:rFonts w:ascii="Times" w:hAnsi="Times" w:cs="Times"/>
                <w:color w:val="000000"/>
                <w:kern w:val="0"/>
                <w:sz w:val="18"/>
              </w:rPr>
            </w:pPr>
            <w:r>
              <w:rPr>
                <w:rFonts w:ascii="Times" w:hAnsi="Times" w:cs="Times" w:hint="eastAsia"/>
                <w:color w:val="000000"/>
                <w:kern w:val="0"/>
                <w:sz w:val="24"/>
                <w:szCs w:val="37"/>
              </w:rPr>
              <w:lastRenderedPageBreak/>
              <w:t>mul</w:t>
            </w:r>
            <w:r>
              <w:rPr>
                <w:rFonts w:ascii="Times" w:hAnsi="Times" w:cs="Times" w:hint="eastAsia"/>
                <w:color w:val="000000"/>
                <w:kern w:val="0"/>
                <w:sz w:val="24"/>
                <w:szCs w:val="37"/>
              </w:rPr>
              <w:t>：乘</w:t>
            </w:r>
          </w:p>
          <w:p w14:paraId="328D47F4" w14:textId="1FF97600" w:rsidR="00826EC4" w:rsidRPr="00826EC4" w:rsidRDefault="00EF77F3" w:rsidP="00826EC4">
            <w:pPr>
              <w:pStyle w:val="ab"/>
              <w:numPr>
                <w:ilvl w:val="0"/>
                <w:numId w:val="10"/>
              </w:numPr>
              <w:spacing w:line="360" w:lineRule="auto"/>
              <w:ind w:leftChars="456" w:left="1438" w:firstLineChars="0"/>
            </w:pPr>
            <w:r w:rsidRPr="00EF77F3">
              <w:rPr>
                <w:sz w:val="24"/>
              </w:rPr>
              <w:t>若结果要求存放在内存中，请编写程序，并设计实验过程（用合适的</w:t>
            </w:r>
            <w:r w:rsidRPr="00EF77F3">
              <w:rPr>
                <w:sz w:val="24"/>
              </w:rPr>
              <w:t>debug</w:t>
            </w:r>
            <w:r w:rsidRPr="00EF77F3">
              <w:rPr>
                <w:sz w:val="24"/>
              </w:rPr>
              <w:t>命令），验证程序执行的正确性；</w:t>
            </w:r>
          </w:p>
          <w:p w14:paraId="710E3481" w14:textId="77777777" w:rsidR="00826EC4" w:rsidRDefault="00826EC4" w:rsidP="00826EC4">
            <w:pPr>
              <w:rPr>
                <w:rFonts w:cs="宋体"/>
                <w:sz w:val="36"/>
              </w:rPr>
            </w:pPr>
            <w:r w:rsidRPr="00133A98">
              <w:rPr>
                <w:rFonts w:cs="宋体"/>
                <w:noProof/>
                <w:sz w:val="36"/>
              </w:rPr>
              <w:drawing>
                <wp:inline distT="0" distB="0" distL="0" distR="0" wp14:anchorId="4BA9F8F2" wp14:editId="52C02C3D">
                  <wp:extent cx="5704205" cy="2519045"/>
                  <wp:effectExtent l="0" t="0" r="1079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205" cy="251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9F400A" w14:textId="163EC48E" w:rsidR="00133A98" w:rsidRDefault="00826EC4" w:rsidP="00B62071">
            <w:pPr>
              <w:rPr>
                <w:rFonts w:cs="宋体"/>
                <w:sz w:val="36"/>
              </w:rPr>
            </w:pPr>
            <w:r w:rsidRPr="00133A98">
              <w:rPr>
                <w:rFonts w:cs="宋体"/>
                <w:noProof/>
                <w:sz w:val="36"/>
              </w:rPr>
              <w:drawing>
                <wp:inline distT="0" distB="0" distL="0" distR="0" wp14:anchorId="316DEF36" wp14:editId="617EB64B">
                  <wp:extent cx="5704205" cy="1190625"/>
                  <wp:effectExtent l="0" t="0" r="10795" b="317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20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30A269" w14:textId="0E6C3357" w:rsidR="00826EC4" w:rsidRPr="00826EC4" w:rsidRDefault="00826EC4" w:rsidP="00B62071">
            <w:pPr>
              <w:rPr>
                <w:rFonts w:cs="宋体"/>
                <w:sz w:val="24"/>
              </w:rPr>
            </w:pPr>
            <w:r w:rsidRPr="00826EC4">
              <w:rPr>
                <w:rFonts w:cs="宋体" w:hint="eastAsia"/>
                <w:sz w:val="24"/>
              </w:rPr>
              <w:t>0300</w:t>
            </w:r>
            <w:r w:rsidRPr="00826EC4">
              <w:rPr>
                <w:rFonts w:cs="宋体" w:hint="eastAsia"/>
                <w:sz w:val="24"/>
              </w:rPr>
              <w:t>那一行，</w:t>
            </w:r>
            <w:r w:rsidRPr="00826EC4">
              <w:rPr>
                <w:rFonts w:cs="宋体" w:hint="eastAsia"/>
                <w:sz w:val="24"/>
              </w:rPr>
              <w:t>8101</w:t>
            </w:r>
            <w:r w:rsidRPr="00826EC4">
              <w:rPr>
                <w:rFonts w:cs="宋体" w:hint="eastAsia"/>
                <w:sz w:val="24"/>
              </w:rPr>
              <w:t>为小端存储，所以是</w:t>
            </w:r>
            <w:r w:rsidRPr="00826EC4">
              <w:rPr>
                <w:rFonts w:cs="宋体" w:hint="eastAsia"/>
                <w:sz w:val="24"/>
              </w:rPr>
              <w:t>0181</w:t>
            </w:r>
            <w:r w:rsidRPr="00826EC4">
              <w:rPr>
                <w:rFonts w:cs="宋体" w:hint="eastAsia"/>
                <w:sz w:val="24"/>
              </w:rPr>
              <w:t>，也就是</w:t>
            </w:r>
            <w:r w:rsidRPr="00826EC4">
              <w:rPr>
                <w:rFonts w:cs="宋体" w:hint="eastAsia"/>
                <w:sz w:val="24"/>
              </w:rPr>
              <w:t>385</w:t>
            </w:r>
            <w:r w:rsidRPr="00826EC4">
              <w:rPr>
                <w:rFonts w:cs="宋体" w:hint="eastAsia"/>
                <w:sz w:val="24"/>
              </w:rPr>
              <w:t>（十进制）</w:t>
            </w:r>
          </w:p>
          <w:p w14:paraId="69D9999F" w14:textId="712888D2" w:rsidR="0007143D" w:rsidRPr="00C641FD" w:rsidRDefault="0007143D" w:rsidP="00C641FD">
            <w:pPr>
              <w:rPr>
                <w:rFonts w:cs="宋体"/>
                <w:sz w:val="24"/>
              </w:rPr>
            </w:pPr>
            <w:r w:rsidRPr="00C641FD">
              <w:rPr>
                <w:rFonts w:cs="宋体" w:hint="eastAsia"/>
                <w:sz w:val="24"/>
              </w:rPr>
              <w:t>在之前</w:t>
            </w:r>
            <w:r w:rsidR="0026459C" w:rsidRPr="00C641FD">
              <w:rPr>
                <w:rFonts w:cs="宋体" w:hint="eastAsia"/>
                <w:sz w:val="24"/>
              </w:rPr>
              <w:t>第一个笑脸程序的时候，我分步</w:t>
            </w:r>
            <w:r w:rsidR="0026459C" w:rsidRPr="00C641FD">
              <w:rPr>
                <w:rFonts w:cs="宋体" w:hint="eastAsia"/>
                <w:sz w:val="24"/>
              </w:rPr>
              <w:t>-g</w:t>
            </w:r>
            <w:r w:rsidR="0026459C" w:rsidRPr="00C641FD">
              <w:rPr>
                <w:rFonts w:cs="宋体" w:hint="eastAsia"/>
                <w:sz w:val="24"/>
              </w:rPr>
              <w:t>，发现变化的有</w:t>
            </w:r>
            <w:r w:rsidR="0026459C" w:rsidRPr="00C641FD">
              <w:rPr>
                <w:rFonts w:cs="宋体" w:hint="eastAsia"/>
                <w:sz w:val="24"/>
              </w:rPr>
              <w:t>dx ip</w:t>
            </w:r>
          </w:p>
          <w:p w14:paraId="4FC95717" w14:textId="1E6FD573" w:rsidR="004132C8" w:rsidRDefault="0007143D" w:rsidP="00B62071">
            <w:pPr>
              <w:rPr>
                <w:rFonts w:cs="宋体"/>
                <w:b/>
                <w:sz w:val="36"/>
              </w:rPr>
            </w:pPr>
            <w:r w:rsidRPr="0007143D">
              <w:rPr>
                <w:rFonts w:cs="宋体"/>
                <w:b/>
                <w:noProof/>
                <w:sz w:val="36"/>
              </w:rPr>
              <w:drawing>
                <wp:inline distT="0" distB="0" distL="0" distR="0" wp14:anchorId="435C69CE" wp14:editId="4B53D32F">
                  <wp:extent cx="5707380" cy="1946910"/>
                  <wp:effectExtent l="0" t="0" r="7620" b="889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380" cy="194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85AF9F" w14:textId="6E25EED5" w:rsidR="003C3BA0" w:rsidRPr="00C641FD" w:rsidRDefault="003C3BA0" w:rsidP="00B62071">
            <w:pPr>
              <w:rPr>
                <w:rFonts w:cs="宋体"/>
                <w:sz w:val="24"/>
              </w:rPr>
            </w:pPr>
            <w:r w:rsidRPr="00C641FD">
              <w:rPr>
                <w:rFonts w:cs="宋体" w:hint="eastAsia"/>
                <w:sz w:val="24"/>
              </w:rPr>
              <w:t>把</w:t>
            </w:r>
            <w:r w:rsidRPr="00C641FD">
              <w:rPr>
                <w:rFonts w:cs="宋体" w:hint="eastAsia"/>
                <w:sz w:val="24"/>
              </w:rPr>
              <w:t>ip</w:t>
            </w:r>
            <w:r w:rsidRPr="00C641FD">
              <w:rPr>
                <w:rFonts w:cs="宋体" w:hint="eastAsia"/>
                <w:sz w:val="24"/>
              </w:rPr>
              <w:t>设置为</w:t>
            </w:r>
            <w:r w:rsidRPr="00C641FD">
              <w:rPr>
                <w:rFonts w:cs="宋体" w:hint="eastAsia"/>
                <w:sz w:val="24"/>
              </w:rPr>
              <w:t>1887</w:t>
            </w:r>
            <w:r w:rsidRPr="00C641FD">
              <w:rPr>
                <w:rFonts w:cs="宋体" w:hint="eastAsia"/>
                <w:sz w:val="24"/>
              </w:rPr>
              <w:t>，会显示</w:t>
            </w:r>
            <w:r w:rsidRPr="00C641FD">
              <w:rPr>
                <w:rFonts w:cs="宋体" w:hint="eastAsia"/>
                <w:sz w:val="24"/>
              </w:rPr>
              <w:t>overflow</w:t>
            </w:r>
          </w:p>
          <w:p w14:paraId="66AF1870" w14:textId="4FF6310D" w:rsidR="003C3BA0" w:rsidRPr="00B62071" w:rsidRDefault="003C3BA0" w:rsidP="00B62071">
            <w:pPr>
              <w:rPr>
                <w:rFonts w:cs="宋体"/>
                <w:b/>
                <w:sz w:val="36"/>
              </w:rPr>
            </w:pPr>
            <w:r w:rsidRPr="003C3BA0">
              <w:rPr>
                <w:rFonts w:cs="宋体"/>
                <w:b/>
                <w:noProof/>
                <w:sz w:val="36"/>
              </w:rPr>
              <w:lastRenderedPageBreak/>
              <w:drawing>
                <wp:inline distT="0" distB="0" distL="0" distR="0" wp14:anchorId="32C49CDC" wp14:editId="3BC2754B">
                  <wp:extent cx="5707380" cy="2355215"/>
                  <wp:effectExtent l="0" t="0" r="7620" b="698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380" cy="235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481AB" w14:textId="77777777" w:rsidR="00E9435E" w:rsidRPr="003319D4" w:rsidRDefault="00E9435E" w:rsidP="00E9435E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任务二</w:t>
            </w:r>
          </w:p>
          <w:p w14:paraId="149F4DAC" w14:textId="77777777" w:rsidR="00E9435E" w:rsidRDefault="00E9435E" w:rsidP="00E9435E">
            <w:pPr>
              <w:numPr>
                <w:ilvl w:val="0"/>
                <w:numId w:val="11"/>
              </w:numPr>
              <w:spacing w:line="360" w:lineRule="auto"/>
              <w:rPr>
                <w:sz w:val="24"/>
              </w:rPr>
            </w:pPr>
            <w:r w:rsidRPr="003319D4">
              <w:rPr>
                <w:sz w:val="24"/>
              </w:rPr>
              <w:t>在任务一中，你对结果的字长做过考虑吗？请重新审视你程序的正确性，阐述你的程序将在什麽情况下出错。</w:t>
            </w:r>
          </w:p>
          <w:p w14:paraId="6F2A05B2" w14:textId="4B73E7BE" w:rsidR="00E9435E" w:rsidRDefault="00E9435E" w:rsidP="00E9435E">
            <w:pPr>
              <w:spacing w:line="360" w:lineRule="auto"/>
              <w:ind w:left="360"/>
              <w:rPr>
                <w:sz w:val="24"/>
              </w:rPr>
            </w:pPr>
            <w:r>
              <w:rPr>
                <w:rFonts w:hint="eastAsia"/>
                <w:sz w:val="24"/>
              </w:rPr>
              <w:t>首先，不让写到</w:t>
            </w:r>
            <w:r>
              <w:rPr>
                <w:rFonts w:hint="eastAsia"/>
                <w:sz w:val="24"/>
              </w:rPr>
              <w:t>bbbb</w:t>
            </w:r>
          </w:p>
          <w:p w14:paraId="4D72DDC4" w14:textId="4E808C1A" w:rsidR="00E9435E" w:rsidRDefault="00E9435E" w:rsidP="00E9435E">
            <w:pPr>
              <w:spacing w:line="360" w:lineRule="auto"/>
              <w:ind w:left="360"/>
              <w:rPr>
                <w:sz w:val="24"/>
              </w:rPr>
            </w:pPr>
            <w:r w:rsidRPr="00E9435E">
              <w:rPr>
                <w:noProof/>
                <w:sz w:val="24"/>
              </w:rPr>
              <w:drawing>
                <wp:inline distT="0" distB="0" distL="0" distR="0" wp14:anchorId="348BAC12" wp14:editId="6D54F438">
                  <wp:extent cx="2870200" cy="673100"/>
                  <wp:effectExtent l="0" t="0" r="0" b="1270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8E3253" w14:textId="7B40E804" w:rsidR="00E9435E" w:rsidRPr="003319D4" w:rsidRDefault="00E9435E" w:rsidP="00E9435E">
            <w:pPr>
              <w:spacing w:line="360" w:lineRule="auto"/>
              <w:ind w:left="360"/>
              <w:rPr>
                <w:sz w:val="24"/>
              </w:rPr>
            </w:pPr>
            <w:r w:rsidRPr="00E9435E">
              <w:rPr>
                <w:noProof/>
                <w:sz w:val="24"/>
              </w:rPr>
              <w:drawing>
                <wp:inline distT="0" distB="0" distL="0" distR="0" wp14:anchorId="0411E0AF" wp14:editId="3CE55D89">
                  <wp:extent cx="5707380" cy="2708275"/>
                  <wp:effectExtent l="0" t="0" r="762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380" cy="270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737D13" w14:textId="77777777" w:rsidR="00E9435E" w:rsidRDefault="00E9435E" w:rsidP="00E9435E">
            <w:pPr>
              <w:numPr>
                <w:ilvl w:val="0"/>
                <w:numId w:val="11"/>
              </w:numPr>
              <w:spacing w:line="360" w:lineRule="auto"/>
              <w:rPr>
                <w:sz w:val="24"/>
              </w:rPr>
            </w:pPr>
            <w:r w:rsidRPr="003319D4">
              <w:rPr>
                <w:sz w:val="24"/>
              </w:rPr>
              <w:t>假设有如下约束条件：一旦</w:t>
            </w:r>
            <w:r>
              <w:rPr>
                <w:rFonts w:hint="eastAsia"/>
                <w:sz w:val="24"/>
              </w:rPr>
              <w:t>平方和</w:t>
            </w:r>
            <w:r w:rsidRPr="003319D4">
              <w:rPr>
                <w:sz w:val="24"/>
              </w:rPr>
              <w:t>结果超过</w:t>
            </w:r>
            <w:r>
              <w:rPr>
                <w:rFonts w:hint="eastAsia"/>
                <w:sz w:val="24"/>
              </w:rPr>
              <w:t>16</w:t>
            </w:r>
            <w:r w:rsidRPr="003319D4">
              <w:rPr>
                <w:sz w:val="24"/>
              </w:rPr>
              <w:t>位字长，则报出错信息，在屏幕上显示字符串</w:t>
            </w:r>
            <w:r w:rsidRPr="003319D4">
              <w:rPr>
                <w:sz w:val="24"/>
              </w:rPr>
              <w:t>“Overflow Error</w:t>
            </w:r>
            <w:r>
              <w:rPr>
                <w:rFonts w:hint="eastAsia"/>
                <w:sz w:val="24"/>
              </w:rPr>
              <w:t>!</w:t>
            </w:r>
            <w:r w:rsidRPr="003319D4">
              <w:rPr>
                <w:sz w:val="24"/>
              </w:rPr>
              <w:t>”</w:t>
            </w:r>
            <w:r w:rsidRPr="003319D4">
              <w:rPr>
                <w:sz w:val="24"/>
              </w:rPr>
              <w:t>，并停止计算终止程序。</w:t>
            </w:r>
            <w:r>
              <w:rPr>
                <w:rFonts w:hint="eastAsia"/>
                <w:sz w:val="24"/>
              </w:rPr>
              <w:t>请在</w:t>
            </w:r>
            <w:r>
              <w:rPr>
                <w:rFonts w:hint="eastAsia"/>
                <w:sz w:val="24"/>
              </w:rPr>
              <w:t>Debug</w:t>
            </w:r>
            <w:r>
              <w:rPr>
                <w:rFonts w:hint="eastAsia"/>
                <w:sz w:val="24"/>
              </w:rPr>
              <w:t>下重新编写程序并调试，验证程序的正确性。</w:t>
            </w:r>
          </w:p>
          <w:p w14:paraId="387F1D8E" w14:textId="0E1DBC29" w:rsidR="00E9435E" w:rsidRDefault="00E9435E" w:rsidP="00E9435E">
            <w:pPr>
              <w:spacing w:line="360" w:lineRule="auto"/>
              <w:rPr>
                <w:sz w:val="24"/>
              </w:rPr>
            </w:pPr>
            <w:r w:rsidRPr="00E9435E">
              <w:rPr>
                <w:noProof/>
                <w:sz w:val="24"/>
              </w:rPr>
              <w:lastRenderedPageBreak/>
              <w:drawing>
                <wp:inline distT="0" distB="0" distL="0" distR="0" wp14:anchorId="25C81E9A" wp14:editId="094ACC25">
                  <wp:extent cx="5707380" cy="3265170"/>
                  <wp:effectExtent l="0" t="0" r="7620" b="1143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380" cy="326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664E3" w14:textId="71207B85" w:rsidR="00E9435E" w:rsidRDefault="00E9435E" w:rsidP="00E9435E">
            <w:pPr>
              <w:spacing w:line="360" w:lineRule="auto"/>
              <w:rPr>
                <w:sz w:val="24"/>
              </w:rPr>
            </w:pPr>
            <w:r w:rsidRPr="00E9435E">
              <w:rPr>
                <w:noProof/>
                <w:sz w:val="24"/>
              </w:rPr>
              <w:drawing>
                <wp:inline distT="0" distB="0" distL="0" distR="0" wp14:anchorId="062F9E92" wp14:editId="1606ACE4">
                  <wp:extent cx="4034045" cy="960487"/>
                  <wp:effectExtent l="0" t="0" r="5080" b="508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498" cy="964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8F9A2" w14:textId="266E0A23" w:rsidR="00E9435E" w:rsidRDefault="00C641FD" w:rsidP="00E9435E">
            <w:pPr>
              <w:spacing w:line="360" w:lineRule="auto"/>
              <w:rPr>
                <w:sz w:val="24"/>
              </w:rPr>
            </w:pPr>
            <w:r w:rsidRPr="00C641FD">
              <w:rPr>
                <w:noProof/>
                <w:sz w:val="24"/>
              </w:rPr>
              <w:drawing>
                <wp:inline distT="0" distB="0" distL="0" distR="0" wp14:anchorId="04F70C8A" wp14:editId="14A8AFD4">
                  <wp:extent cx="5707380" cy="2910840"/>
                  <wp:effectExtent l="0" t="0" r="7620" b="1016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380" cy="291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33755" w14:textId="668798CC" w:rsidR="00E9435E" w:rsidRDefault="00E9435E" w:rsidP="00E9435E">
            <w:pPr>
              <w:spacing w:beforeLines="50" w:before="156"/>
              <w:rPr>
                <w:rFonts w:ascii="宋体" w:hAnsi="宋体"/>
                <w:b/>
                <w:sz w:val="36"/>
              </w:rPr>
            </w:pPr>
            <w:r>
              <w:rPr>
                <w:rFonts w:hint="eastAsia"/>
                <w:sz w:val="24"/>
              </w:rPr>
              <w:t>判断结果超长可在加法指令之后，判断进位标志位</w:t>
            </w:r>
            <w:r>
              <w:rPr>
                <w:rFonts w:hint="eastAsia"/>
                <w:sz w:val="24"/>
              </w:rPr>
              <w:t>CF</w:t>
            </w:r>
            <w:r>
              <w:rPr>
                <w:rFonts w:hint="eastAsia"/>
                <w:sz w:val="24"/>
              </w:rPr>
              <w:t>的值，</w:t>
            </w:r>
            <w:r>
              <w:rPr>
                <w:rFonts w:hint="eastAsia"/>
                <w:sz w:val="24"/>
              </w:rPr>
              <w:t>80X86</w:t>
            </w:r>
            <w:r>
              <w:rPr>
                <w:rFonts w:hint="eastAsia"/>
                <w:sz w:val="24"/>
              </w:rPr>
              <w:t>指令</w:t>
            </w:r>
            <w:r w:rsidRPr="002D6D0E">
              <w:rPr>
                <w:rFonts w:hint="eastAsia"/>
                <w:sz w:val="24"/>
              </w:rPr>
              <w:t>集中条件转移指令</w:t>
            </w:r>
            <w:r w:rsidRPr="002D6D0E">
              <w:rPr>
                <w:rFonts w:hint="eastAsia"/>
                <w:sz w:val="24"/>
              </w:rPr>
              <w:t>JC</w:t>
            </w:r>
            <w:r>
              <w:rPr>
                <w:rFonts w:hint="eastAsia"/>
                <w:sz w:val="24"/>
              </w:rPr>
              <w:t>或</w:t>
            </w:r>
            <w:r w:rsidRPr="002D6D0E">
              <w:rPr>
                <w:rFonts w:hint="eastAsia"/>
                <w:sz w:val="24"/>
              </w:rPr>
              <w:t>JB</w:t>
            </w:r>
            <w:r w:rsidRPr="002D6D0E">
              <w:rPr>
                <w:rFonts w:hint="eastAsia"/>
                <w:sz w:val="24"/>
              </w:rPr>
              <w:t>均可</w:t>
            </w:r>
            <w:r>
              <w:rPr>
                <w:rFonts w:hint="eastAsia"/>
                <w:sz w:val="24"/>
              </w:rPr>
              <w:t>做到这点</w:t>
            </w:r>
          </w:p>
          <w:p w14:paraId="69763F4E" w14:textId="77777777" w:rsidR="00C641FD" w:rsidRDefault="00C641FD" w:rsidP="00C641FD">
            <w:pPr>
              <w:rPr>
                <w:rFonts w:cs="宋体"/>
                <w:b/>
                <w:sz w:val="36"/>
              </w:rPr>
            </w:pPr>
            <w:r w:rsidRPr="00B62071">
              <w:rPr>
                <w:rFonts w:cs="宋体" w:hint="eastAsia"/>
                <w:b/>
                <w:sz w:val="36"/>
              </w:rPr>
              <w:t>实验结果及分析：</w:t>
            </w:r>
          </w:p>
          <w:p w14:paraId="75CFE78C" w14:textId="5C64B5B9" w:rsidR="00C641FD" w:rsidRDefault="00CF78C9" w:rsidP="00CF78C9">
            <w:pPr>
              <w:ind w:leftChars="200" w:left="420"/>
            </w:pPr>
            <w:r>
              <w:rPr>
                <w:rFonts w:hint="eastAsia"/>
              </w:rPr>
              <w:t>由于对</w:t>
            </w:r>
            <w:r>
              <w:rPr>
                <w:rFonts w:hint="eastAsia"/>
              </w:rPr>
              <w:t>debug</w:t>
            </w:r>
            <w:r>
              <w:rPr>
                <w:rFonts w:hint="eastAsia"/>
              </w:rPr>
              <w:t>完全不了解，所以每一步的具体作用几乎都是做很多次对比实验猜测出来的</w:t>
            </w:r>
          </w:p>
          <w:p w14:paraId="6EFD9A45" w14:textId="77777777" w:rsidR="00CF78C9" w:rsidRDefault="00CF78C9" w:rsidP="00CF78C9">
            <w:pPr>
              <w:ind w:leftChars="200" w:left="420"/>
            </w:pPr>
            <w:r>
              <w:t>mov dl,1</w:t>
            </w:r>
          </w:p>
          <w:p w14:paraId="121437BD" w14:textId="77777777" w:rsidR="00CF78C9" w:rsidRDefault="00CF78C9" w:rsidP="00CF78C9">
            <w:pPr>
              <w:ind w:leftChars="200" w:left="420"/>
            </w:pPr>
            <w:r>
              <w:t>mov ah,2</w:t>
            </w:r>
          </w:p>
          <w:p w14:paraId="2CAB0C14" w14:textId="77777777" w:rsidR="00CF78C9" w:rsidRDefault="00CF78C9" w:rsidP="00CF78C9">
            <w:pPr>
              <w:ind w:leftChars="200" w:left="420"/>
            </w:pPr>
            <w:r>
              <w:lastRenderedPageBreak/>
              <w:t>int 21</w:t>
            </w:r>
          </w:p>
          <w:p w14:paraId="38FB1A82" w14:textId="77777777" w:rsidR="00CF78C9" w:rsidRDefault="00CF78C9" w:rsidP="00CF78C9">
            <w:pPr>
              <w:ind w:leftChars="200" w:left="420"/>
            </w:pPr>
            <w:r>
              <w:t>int 20</w:t>
            </w:r>
          </w:p>
          <w:p w14:paraId="1E9C588B" w14:textId="44C1B10D" w:rsidR="00CF78C9" w:rsidRDefault="00CF78C9" w:rsidP="00CF78C9">
            <w:pPr>
              <w:ind w:leftChars="200" w:left="420"/>
            </w:pPr>
            <w:r w:rsidRPr="00CF78C9">
              <w:rPr>
                <w:noProof/>
              </w:rPr>
              <w:drawing>
                <wp:inline distT="0" distB="0" distL="0" distR="0" wp14:anchorId="55B211EB" wp14:editId="2B66482D">
                  <wp:extent cx="2971800" cy="15748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5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BBE18" w14:textId="4730D010" w:rsidR="00CF78C9" w:rsidRDefault="00CF78C9" w:rsidP="00CF78C9">
            <w:pPr>
              <w:ind w:leftChars="200" w:left="420"/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dl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</w:p>
          <w:p w14:paraId="36AAC89C" w14:textId="7C443ECB" w:rsidR="00CF78C9" w:rsidRDefault="00CF78C9" w:rsidP="00CF78C9">
            <w:pPr>
              <w:ind w:leftChars="200" w:left="420"/>
            </w:pPr>
            <w:r>
              <w:rPr>
                <w:rFonts w:hint="eastAsia"/>
              </w:rPr>
              <w:t>最后获得白色笑脸，说明“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”是</w:t>
            </w:r>
            <w:r>
              <w:rPr>
                <w:rFonts w:hint="eastAsia"/>
              </w:rPr>
              <w:t>ascii</w:t>
            </w:r>
            <w:r>
              <w:rPr>
                <w:rFonts w:hint="eastAsia"/>
              </w:rPr>
              <w:t>码，对应着</w:t>
            </w:r>
            <w:r>
              <w:rPr>
                <w:rFonts w:hint="eastAsia"/>
              </w:rPr>
              <w:t>dl</w:t>
            </w:r>
            <w:r>
              <w:rPr>
                <w:rFonts w:hint="eastAsia"/>
              </w:rPr>
              <w:t>寄存器里面存储的内容。</w:t>
            </w:r>
          </w:p>
          <w:p w14:paraId="5772A0B2" w14:textId="557E8828" w:rsidR="00CF78C9" w:rsidRDefault="00CF78C9" w:rsidP="00CF78C9">
            <w:pPr>
              <w:ind w:leftChars="200" w:left="420"/>
            </w:pPr>
            <w:r>
              <w:rPr>
                <w:rFonts w:hint="eastAsia"/>
              </w:rPr>
              <w:t>但是还不知道</w:t>
            </w:r>
            <w:r>
              <w:rPr>
                <w:rFonts w:hint="eastAsia"/>
              </w:rPr>
              <w:t>int 21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int20</w:t>
            </w:r>
            <w:r>
              <w:rPr>
                <w:rFonts w:hint="eastAsia"/>
              </w:rPr>
              <w:t>是干什么的</w:t>
            </w:r>
          </w:p>
          <w:p w14:paraId="723A4324" w14:textId="402EA966" w:rsidR="00CF78C9" w:rsidRDefault="00CF78C9" w:rsidP="00CF78C9">
            <w:pPr>
              <w:ind w:leftChars="200" w:left="420"/>
            </w:pPr>
            <w:r>
              <w:rPr>
                <w:rFonts w:hint="eastAsia"/>
              </w:rPr>
              <w:t>于是：</w:t>
            </w:r>
          </w:p>
          <w:p w14:paraId="5925887E" w14:textId="29992ED0" w:rsidR="00CF78C9" w:rsidRPr="00CF78C9" w:rsidRDefault="00CF78C9" w:rsidP="00CF78C9">
            <w:pPr>
              <w:ind w:leftChars="200" w:left="420"/>
            </w:pPr>
            <w:r w:rsidRPr="00CF78C9">
              <w:rPr>
                <w:noProof/>
              </w:rPr>
              <w:drawing>
                <wp:inline distT="0" distB="0" distL="0" distR="0" wp14:anchorId="74A5B0FC" wp14:editId="1383A212">
                  <wp:extent cx="5707380" cy="2853690"/>
                  <wp:effectExtent l="0" t="0" r="762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380" cy="285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C4CDA9" w14:textId="57DB6A18" w:rsidR="00CF78C9" w:rsidRDefault="00CF78C9" w:rsidP="00CF78C9">
            <w:pPr>
              <w:spacing w:beforeLines="50" w:before="156"/>
              <w:rPr>
                <w:rFonts w:ascii="宋体" w:hAnsi="宋体"/>
                <w:b/>
                <w:sz w:val="20"/>
              </w:rPr>
            </w:pPr>
            <w:r w:rsidRPr="00CF78C9">
              <w:rPr>
                <w:rFonts w:ascii="宋体" w:hAnsi="宋体" w:hint="eastAsia"/>
                <w:b/>
                <w:sz w:val="20"/>
              </w:rPr>
              <w:t>只执行了5句</w:t>
            </w:r>
            <w:r>
              <w:rPr>
                <w:rFonts w:ascii="宋体" w:hAnsi="宋体" w:hint="eastAsia"/>
                <w:b/>
                <w:sz w:val="20"/>
              </w:rPr>
              <w:t>，</w:t>
            </w:r>
            <w:r w:rsidRPr="00CF78C9">
              <w:rPr>
                <w:rFonts w:ascii="宋体" w:hAnsi="宋体" w:hint="eastAsia"/>
                <w:b/>
                <w:sz w:val="20"/>
              </w:rPr>
              <w:t>在执行完第5句之后</w:t>
            </w:r>
            <w:r>
              <w:rPr>
                <w:rFonts w:ascii="宋体" w:hAnsi="宋体" w:hint="eastAsia"/>
                <w:b/>
                <w:sz w:val="20"/>
              </w:rPr>
              <w:t>，</w:t>
            </w:r>
            <w:r w:rsidRPr="00CF78C9">
              <w:rPr>
                <w:rFonts w:ascii="宋体" w:hAnsi="宋体" w:hint="eastAsia"/>
                <w:b/>
                <w:sz w:val="20"/>
              </w:rPr>
              <w:t>笑脸就出来了</w:t>
            </w:r>
            <w:r>
              <w:rPr>
                <w:rFonts w:ascii="宋体" w:hAnsi="宋体" w:hint="eastAsia"/>
                <w:b/>
                <w:sz w:val="20"/>
              </w:rPr>
              <w:t>说明int21和输出有关，int20是结束</w:t>
            </w:r>
          </w:p>
          <w:p w14:paraId="1781FD67" w14:textId="77777777" w:rsidR="00CF78C9" w:rsidRDefault="00CF78C9" w:rsidP="00CF78C9">
            <w:pPr>
              <w:spacing w:beforeLines="50" w:before="156"/>
              <w:rPr>
                <w:rFonts w:ascii="宋体" w:hAnsi="宋体"/>
                <w:b/>
                <w:sz w:val="20"/>
              </w:rPr>
            </w:pPr>
          </w:p>
          <w:p w14:paraId="6B680705" w14:textId="77777777" w:rsidR="00EA1D85" w:rsidRDefault="00CF78C9" w:rsidP="00CF78C9">
            <w:pPr>
              <w:spacing w:beforeLines="50" w:before="156"/>
              <w:rPr>
                <w:rFonts w:ascii="宋体" w:hAnsi="宋体"/>
                <w:b/>
                <w:sz w:val="20"/>
              </w:rPr>
            </w:pPr>
            <w:r>
              <w:rPr>
                <w:rFonts w:ascii="宋体" w:hAnsi="宋体" w:hint="eastAsia"/>
                <w:b/>
                <w:sz w:val="20"/>
              </w:rPr>
              <w:t>再比如</w:t>
            </w:r>
          </w:p>
          <w:p w14:paraId="0B54269E" w14:textId="10E2287B" w:rsidR="00CF78C9" w:rsidRDefault="00EA1D85" w:rsidP="00CF78C9">
            <w:pPr>
              <w:spacing w:beforeLines="50" w:before="156"/>
              <w:rPr>
                <w:rFonts w:ascii="宋体" w:hAnsi="宋体"/>
                <w:b/>
                <w:sz w:val="20"/>
              </w:rPr>
            </w:pPr>
            <w:r w:rsidRPr="00EA1D85">
              <w:rPr>
                <w:rFonts w:ascii="宋体" w:hAnsi="宋体"/>
                <w:b/>
                <w:noProof/>
                <w:sz w:val="20"/>
              </w:rPr>
              <w:drawing>
                <wp:inline distT="0" distB="0" distL="0" distR="0" wp14:anchorId="722CACA1" wp14:editId="36E78863">
                  <wp:extent cx="2933700" cy="1612900"/>
                  <wp:effectExtent l="0" t="0" r="12700" b="1270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E3145C" w14:textId="1D744781" w:rsidR="00CF78C9" w:rsidRDefault="00EA1D85" w:rsidP="00CF78C9">
            <w:pPr>
              <w:spacing w:beforeLines="50" w:before="156"/>
              <w:rPr>
                <w:rFonts w:ascii="宋体" w:hAnsi="宋体"/>
                <w:b/>
                <w:sz w:val="20"/>
              </w:rPr>
            </w:pPr>
            <w:r>
              <w:rPr>
                <w:rFonts w:ascii="宋体" w:hAnsi="宋体" w:hint="eastAsia"/>
                <w:b/>
                <w:sz w:val="20"/>
              </w:rPr>
              <w:t>我知道loop是循环，但是循环到哪里停止呢？</w:t>
            </w:r>
          </w:p>
          <w:p w14:paraId="10E7EA58" w14:textId="066529BE" w:rsidR="00EA1D85" w:rsidRDefault="00EA1D85" w:rsidP="00CF78C9">
            <w:pPr>
              <w:spacing w:beforeLines="50" w:before="156"/>
              <w:rPr>
                <w:rFonts w:ascii="宋体" w:hAnsi="宋体"/>
                <w:b/>
                <w:sz w:val="20"/>
              </w:rPr>
            </w:pPr>
            <w:r>
              <w:rPr>
                <w:rFonts w:ascii="宋体" w:hAnsi="宋体" w:hint="eastAsia"/>
                <w:b/>
                <w:sz w:val="20"/>
              </w:rPr>
              <w:lastRenderedPageBreak/>
              <w:t>根据运行的结果，我猜测输出了100个字符，而这个100次循环和第一行的cx，100有关</w:t>
            </w:r>
          </w:p>
          <w:p w14:paraId="71FF0FC6" w14:textId="1E7575F0" w:rsidR="00EA1D85" w:rsidRDefault="00EA1D85" w:rsidP="00CF78C9">
            <w:pPr>
              <w:spacing w:beforeLines="50" w:before="156"/>
              <w:rPr>
                <w:rFonts w:ascii="宋体" w:hAnsi="宋体"/>
                <w:b/>
                <w:sz w:val="20"/>
              </w:rPr>
            </w:pPr>
            <w:r>
              <w:rPr>
                <w:rFonts w:ascii="宋体" w:hAnsi="宋体" w:hint="eastAsia"/>
                <w:b/>
                <w:sz w:val="20"/>
              </w:rPr>
              <w:t>于是我尝试做mov cx，0200</w:t>
            </w:r>
          </w:p>
          <w:p w14:paraId="1B3A316F" w14:textId="02F42E69" w:rsidR="00EA1D85" w:rsidRDefault="00EA1D85" w:rsidP="00CF78C9">
            <w:pPr>
              <w:spacing w:beforeLines="50" w:before="156"/>
              <w:rPr>
                <w:rFonts w:ascii="宋体" w:hAnsi="宋体"/>
                <w:b/>
                <w:sz w:val="20"/>
              </w:rPr>
            </w:pPr>
            <w:r w:rsidRPr="00EA1D85">
              <w:rPr>
                <w:rFonts w:ascii="宋体" w:hAnsi="宋体"/>
                <w:b/>
                <w:noProof/>
                <w:sz w:val="20"/>
              </w:rPr>
              <w:drawing>
                <wp:inline distT="0" distB="0" distL="0" distR="0" wp14:anchorId="6CA51941" wp14:editId="14C6CBC7">
                  <wp:extent cx="5707380" cy="2439670"/>
                  <wp:effectExtent l="0" t="0" r="762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380" cy="243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450C2" w14:textId="2E4D5816" w:rsidR="00EA1D85" w:rsidRPr="00CF78C9" w:rsidRDefault="00EA1D85" w:rsidP="00CF78C9">
            <w:pPr>
              <w:spacing w:beforeLines="50" w:before="156"/>
              <w:rPr>
                <w:rFonts w:ascii="宋体" w:hAnsi="宋体"/>
                <w:b/>
                <w:sz w:val="20"/>
              </w:rPr>
            </w:pPr>
            <w:r>
              <w:rPr>
                <w:rFonts w:ascii="宋体" w:hAnsi="宋体" w:hint="eastAsia"/>
                <w:b/>
                <w:sz w:val="20"/>
              </w:rPr>
              <w:t>多了一倍。</w:t>
            </w:r>
          </w:p>
          <w:p w14:paraId="2D7B8AEC" w14:textId="77777777" w:rsidR="00E811DE" w:rsidRDefault="0079072B" w:rsidP="009E7210">
            <w:pPr>
              <w:spacing w:beforeLines="50" w:before="156"/>
              <w:rPr>
                <w:rFonts w:ascii="宋体" w:hAnsi="宋体"/>
                <w:sz w:val="24"/>
              </w:rPr>
            </w:pPr>
            <w:r w:rsidRPr="00672612">
              <w:rPr>
                <w:rFonts w:ascii="宋体" w:hAnsi="宋体" w:hint="eastAsia"/>
                <w:b/>
                <w:sz w:val="36"/>
              </w:rPr>
              <w:t>收获与体会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1B0C4514" w14:textId="77777777" w:rsidR="00CF78C9" w:rsidRDefault="00CF78C9" w:rsidP="0004137C">
            <w:pPr>
              <w:adjustRightInd w:val="0"/>
              <w:spacing w:line="329" w:lineRule="atLeast"/>
              <w:rPr>
                <w:szCs w:val="20"/>
              </w:rPr>
            </w:pPr>
            <w:r w:rsidRPr="00CF78C9">
              <w:rPr>
                <w:noProof/>
                <w:szCs w:val="20"/>
              </w:rPr>
              <w:drawing>
                <wp:inline distT="0" distB="0" distL="0" distR="0" wp14:anchorId="1E522BC7" wp14:editId="63D056E6">
                  <wp:extent cx="5519945" cy="2381045"/>
                  <wp:effectExtent l="0" t="0" r="0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4716" cy="2396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2B24F" w14:textId="25CCFA90" w:rsidR="00CF78C9" w:rsidRDefault="00CF78C9" w:rsidP="0004137C">
            <w:pPr>
              <w:adjustRightInd w:val="0"/>
              <w:spacing w:line="329" w:lineRule="atLeast"/>
              <w:rPr>
                <w:szCs w:val="20"/>
              </w:rPr>
            </w:pPr>
            <w:r w:rsidRPr="00CF78C9">
              <w:rPr>
                <w:noProof/>
                <w:szCs w:val="20"/>
              </w:rPr>
              <w:lastRenderedPageBreak/>
              <w:drawing>
                <wp:inline distT="0" distB="0" distL="0" distR="0" wp14:anchorId="43B53CC8" wp14:editId="1AE98FA9">
                  <wp:extent cx="5707380" cy="2834005"/>
                  <wp:effectExtent l="0" t="0" r="7620" b="1079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380" cy="283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436E3" w14:textId="77777777" w:rsidR="00CF78C9" w:rsidRDefault="00CF78C9" w:rsidP="0004137C">
            <w:pPr>
              <w:adjustRightInd w:val="0"/>
              <w:spacing w:line="329" w:lineRule="atLeast"/>
              <w:rPr>
                <w:szCs w:val="20"/>
              </w:rPr>
            </w:pPr>
            <w:r w:rsidRPr="00CF78C9">
              <w:rPr>
                <w:noProof/>
                <w:szCs w:val="20"/>
              </w:rPr>
              <w:drawing>
                <wp:inline distT="0" distB="0" distL="0" distR="0" wp14:anchorId="1725D67F" wp14:editId="21A2744B">
                  <wp:extent cx="5707380" cy="2646680"/>
                  <wp:effectExtent l="0" t="0" r="762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380" cy="264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8CCFC2" w14:textId="009C6826" w:rsidR="00CF78C9" w:rsidRPr="0096262F" w:rsidRDefault="00CF78C9" w:rsidP="0004137C">
            <w:pPr>
              <w:adjustRightInd w:val="0"/>
              <w:spacing w:line="329" w:lineRule="atLeast"/>
              <w:rPr>
                <w:szCs w:val="20"/>
              </w:rPr>
            </w:pPr>
            <w:r>
              <w:rPr>
                <w:rFonts w:hint="eastAsia"/>
                <w:szCs w:val="20"/>
              </w:rPr>
              <w:t>讨论讨论就会个七七八八了，在网上找到正确的资源是很重要的部分。</w:t>
            </w:r>
          </w:p>
        </w:tc>
      </w:tr>
      <w:tr w:rsidR="00C0661C" w14:paraId="255A4D1D" w14:textId="77777777" w:rsidTr="00632552">
        <w:trPr>
          <w:cantSplit/>
          <w:trHeight w:val="1155"/>
        </w:trPr>
        <w:tc>
          <w:tcPr>
            <w:tcW w:w="46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736A0B5" w14:textId="77777777" w:rsidR="00C0661C" w:rsidRDefault="00C0661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实</w:t>
            </w:r>
          </w:p>
          <w:p w14:paraId="75C00ECD" w14:textId="77777777" w:rsidR="00C0661C" w:rsidRDefault="00C0661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验成绩</w:t>
            </w:r>
          </w:p>
        </w:tc>
        <w:tc>
          <w:tcPr>
            <w:tcW w:w="873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404C083" w14:textId="77777777" w:rsidR="00C0661C" w:rsidRDefault="00C0661C" w:rsidP="009E7210">
            <w:pPr>
              <w:rPr>
                <w:rFonts w:ascii="宋体" w:hAnsi="宋体"/>
                <w:sz w:val="24"/>
                <w:u w:val="single"/>
              </w:rPr>
            </w:pPr>
          </w:p>
        </w:tc>
      </w:tr>
    </w:tbl>
    <w:p w14:paraId="144D1E1D" w14:textId="32D4234E" w:rsidR="007313B1" w:rsidRDefault="00644618" w:rsidP="00644618">
      <w:pPr>
        <w:tabs>
          <w:tab w:val="left" w:pos="2692"/>
        </w:tabs>
        <w:spacing w:beforeLines="50" w:before="156"/>
        <w:ind w:right="480"/>
      </w:pPr>
      <w:r>
        <w:tab/>
      </w:r>
    </w:p>
    <w:p w14:paraId="70F6D123" w14:textId="64226D55" w:rsidR="007313B1" w:rsidRDefault="007313B1" w:rsidP="008A360D">
      <w:pPr>
        <w:spacing w:line="360" w:lineRule="auto"/>
        <w:jc w:val="center"/>
        <w:rPr>
          <w:rFonts w:ascii="宋体" w:hAnsi="宋体"/>
          <w:sz w:val="24"/>
        </w:rPr>
      </w:pPr>
    </w:p>
    <w:p w14:paraId="47C230F0" w14:textId="77777777" w:rsidR="007313B1" w:rsidRPr="007313B1" w:rsidRDefault="007313B1" w:rsidP="00B53D00">
      <w:pPr>
        <w:spacing w:line="360" w:lineRule="auto"/>
        <w:rPr>
          <w:rFonts w:ascii="宋体" w:hAnsi="宋体"/>
          <w:sz w:val="24"/>
        </w:rPr>
      </w:pPr>
    </w:p>
    <w:sectPr w:rsidR="007313B1" w:rsidRPr="007313B1">
      <w:pgSz w:w="11906" w:h="16838"/>
      <w:pgMar w:top="1418" w:right="1418" w:bottom="1418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1F5EB06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6F35D2"/>
    <w:multiLevelType w:val="hybridMultilevel"/>
    <w:tmpl w:val="FFAC066E"/>
    <w:lvl w:ilvl="0" w:tplc="04090019">
      <w:start w:val="1"/>
      <w:numFmt w:val="lowerLetter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A346F8B"/>
    <w:multiLevelType w:val="hybridMultilevel"/>
    <w:tmpl w:val="D7BCDA38"/>
    <w:lvl w:ilvl="0" w:tplc="04090019">
      <w:start w:val="1"/>
      <w:numFmt w:val="lowerLetter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57C59AC"/>
    <w:multiLevelType w:val="hybridMultilevel"/>
    <w:tmpl w:val="490CC6CE"/>
    <w:lvl w:ilvl="0" w:tplc="C27A5206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46822346"/>
    <w:multiLevelType w:val="hybridMultilevel"/>
    <w:tmpl w:val="1312E5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9743995"/>
    <w:multiLevelType w:val="hybridMultilevel"/>
    <w:tmpl w:val="BD6A40FC"/>
    <w:lvl w:ilvl="0" w:tplc="1800F7AC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5108551F"/>
    <w:multiLevelType w:val="hybridMultilevel"/>
    <w:tmpl w:val="7B0AC4CA"/>
    <w:lvl w:ilvl="0" w:tplc="04090019">
      <w:start w:val="1"/>
      <w:numFmt w:val="lowerLetter"/>
      <w:lvlText w:val="%1)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546A28A8"/>
    <w:multiLevelType w:val="hybridMultilevel"/>
    <w:tmpl w:val="3D64A6FC"/>
    <w:lvl w:ilvl="0" w:tplc="1800F7AC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55340437"/>
    <w:multiLevelType w:val="hybridMultilevel"/>
    <w:tmpl w:val="25CEC9F4"/>
    <w:lvl w:ilvl="0" w:tplc="426486A0">
      <w:start w:val="2"/>
      <w:numFmt w:val="decimal"/>
      <w:lvlText w:val="%1）"/>
      <w:lvlJc w:val="left"/>
      <w:pPr>
        <w:tabs>
          <w:tab w:val="num" w:pos="785"/>
        </w:tabs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9" w15:restartNumberingAfterBreak="0">
    <w:nsid w:val="7BDC6DC3"/>
    <w:multiLevelType w:val="hybridMultilevel"/>
    <w:tmpl w:val="4CE8D8CC"/>
    <w:lvl w:ilvl="0" w:tplc="04090019">
      <w:start w:val="1"/>
      <w:numFmt w:val="lowerLetter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3"/>
  </w:num>
  <w:num w:numId="5">
    <w:abstractNumId w:val="4"/>
  </w:num>
  <w:num w:numId="6">
    <w:abstractNumId w:val="6"/>
  </w:num>
  <w:num w:numId="7">
    <w:abstractNumId w:val="9"/>
  </w:num>
  <w:num w:numId="8">
    <w:abstractNumId w:val="2"/>
  </w:num>
  <w:num w:numId="9">
    <w:abstractNumId w:val="7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doNotDisplayPageBoundaries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661C"/>
    <w:rsid w:val="00010A88"/>
    <w:rsid w:val="0004137C"/>
    <w:rsid w:val="0007143D"/>
    <w:rsid w:val="000D5454"/>
    <w:rsid w:val="000F0C34"/>
    <w:rsid w:val="00111981"/>
    <w:rsid w:val="00133A98"/>
    <w:rsid w:val="002516FF"/>
    <w:rsid w:val="0026459C"/>
    <w:rsid w:val="002D524B"/>
    <w:rsid w:val="00351DD2"/>
    <w:rsid w:val="003A5087"/>
    <w:rsid w:val="003C3BA0"/>
    <w:rsid w:val="003E73DC"/>
    <w:rsid w:val="004132C8"/>
    <w:rsid w:val="00444C74"/>
    <w:rsid w:val="00460204"/>
    <w:rsid w:val="00544322"/>
    <w:rsid w:val="005A4CB8"/>
    <w:rsid w:val="005F2E2C"/>
    <w:rsid w:val="00602EC6"/>
    <w:rsid w:val="00616115"/>
    <w:rsid w:val="00630DF3"/>
    <w:rsid w:val="00632552"/>
    <w:rsid w:val="00644618"/>
    <w:rsid w:val="00672612"/>
    <w:rsid w:val="006B2B58"/>
    <w:rsid w:val="006B2DC0"/>
    <w:rsid w:val="006D0063"/>
    <w:rsid w:val="007313B1"/>
    <w:rsid w:val="0075532E"/>
    <w:rsid w:val="0079072B"/>
    <w:rsid w:val="007A07E8"/>
    <w:rsid w:val="007F0FD5"/>
    <w:rsid w:val="007F1B1E"/>
    <w:rsid w:val="00826EC4"/>
    <w:rsid w:val="008A360D"/>
    <w:rsid w:val="008F0F3B"/>
    <w:rsid w:val="00926A1E"/>
    <w:rsid w:val="009452A0"/>
    <w:rsid w:val="00960AD8"/>
    <w:rsid w:val="0096262F"/>
    <w:rsid w:val="009A3857"/>
    <w:rsid w:val="009B6826"/>
    <w:rsid w:val="009D321D"/>
    <w:rsid w:val="009E7210"/>
    <w:rsid w:val="00A313CF"/>
    <w:rsid w:val="00A64222"/>
    <w:rsid w:val="00A67A1E"/>
    <w:rsid w:val="00A76D92"/>
    <w:rsid w:val="00B3194C"/>
    <w:rsid w:val="00B53D00"/>
    <w:rsid w:val="00B62071"/>
    <w:rsid w:val="00BB3D3C"/>
    <w:rsid w:val="00C0661C"/>
    <w:rsid w:val="00C641FD"/>
    <w:rsid w:val="00C85DD1"/>
    <w:rsid w:val="00CF43F2"/>
    <w:rsid w:val="00CF76C5"/>
    <w:rsid w:val="00CF78C9"/>
    <w:rsid w:val="00D45C68"/>
    <w:rsid w:val="00D73CFC"/>
    <w:rsid w:val="00E41EB4"/>
    <w:rsid w:val="00E514F4"/>
    <w:rsid w:val="00E811DE"/>
    <w:rsid w:val="00E9435E"/>
    <w:rsid w:val="00EA1D85"/>
    <w:rsid w:val="00EB14BD"/>
    <w:rsid w:val="00EF77F3"/>
    <w:rsid w:val="00F54EDD"/>
    <w:rsid w:val="00F73D85"/>
    <w:rsid w:val="00F90EC3"/>
    <w:rsid w:val="00F92D14"/>
    <w:rsid w:val="00FD31A0"/>
    <w:rsid w:val="00FD548A"/>
    <w:rsid w:val="00FD7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EB60C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封面1"/>
    <w:basedOn w:val="a"/>
    <w:pPr>
      <w:spacing w:line="360" w:lineRule="auto"/>
      <w:ind w:firstLineChars="100" w:firstLine="720"/>
    </w:pPr>
    <w:rPr>
      <w:rFonts w:ascii="宋体" w:hAnsi="宋体"/>
      <w:sz w:val="72"/>
    </w:rPr>
  </w:style>
  <w:style w:type="paragraph" w:customStyle="1" w:styleId="a3">
    <w:name w:val="一级标题"/>
    <w:basedOn w:val="a"/>
    <w:rPr>
      <w:sz w:val="30"/>
    </w:rPr>
  </w:style>
  <w:style w:type="paragraph" w:customStyle="1" w:styleId="a4">
    <w:name w:val="二级标题"/>
    <w:basedOn w:val="a"/>
    <w:pPr>
      <w:spacing w:line="360" w:lineRule="auto"/>
      <w:ind w:firstLine="437"/>
    </w:pPr>
    <w:rPr>
      <w:sz w:val="24"/>
    </w:rPr>
  </w:style>
  <w:style w:type="paragraph" w:customStyle="1" w:styleId="a5">
    <w:name w:val="参考文献"/>
    <w:basedOn w:val="a"/>
    <w:pPr>
      <w:ind w:firstLineChars="200" w:firstLine="480"/>
    </w:pPr>
    <w:rPr>
      <w:rFonts w:ascii="宋体" w:hAnsi="宋体"/>
      <w:sz w:val="24"/>
      <w:szCs w:val="21"/>
    </w:rPr>
  </w:style>
  <w:style w:type="paragraph" w:customStyle="1" w:styleId="a6">
    <w:name w:val="成绩评定标题"/>
    <w:basedOn w:val="a"/>
    <w:pPr>
      <w:jc w:val="center"/>
    </w:pPr>
    <w:rPr>
      <w:sz w:val="32"/>
      <w:szCs w:val="32"/>
    </w:rPr>
  </w:style>
  <w:style w:type="paragraph" w:styleId="a7">
    <w:name w:val="Normal Indent"/>
    <w:basedOn w:val="a"/>
    <w:rsid w:val="007F1B1E"/>
    <w:pPr>
      <w:ind w:firstLine="420"/>
    </w:pPr>
    <w:rPr>
      <w:szCs w:val="20"/>
    </w:rPr>
  </w:style>
  <w:style w:type="paragraph" w:styleId="a8">
    <w:name w:val="Document Map"/>
    <w:basedOn w:val="a"/>
    <w:link w:val="a9"/>
    <w:unhideWhenUsed/>
    <w:rsid w:val="00EB14BD"/>
    <w:rPr>
      <w:rFonts w:ascii="宋体" w:hAnsi="Calibri"/>
      <w:sz w:val="18"/>
      <w:szCs w:val="18"/>
    </w:rPr>
  </w:style>
  <w:style w:type="character" w:customStyle="1" w:styleId="a9">
    <w:name w:val="文档结构图 字符"/>
    <w:link w:val="a8"/>
    <w:rsid w:val="00EB14BD"/>
    <w:rPr>
      <w:rFonts w:ascii="宋体" w:hAnsi="Calibri"/>
      <w:kern w:val="2"/>
      <w:sz w:val="18"/>
      <w:szCs w:val="18"/>
    </w:rPr>
  </w:style>
  <w:style w:type="paragraph" w:customStyle="1" w:styleId="aa">
    <w:name w:val="表题"/>
    <w:basedOn w:val="a"/>
    <w:rsid w:val="00EB14BD"/>
    <w:pPr>
      <w:adjustRightInd w:val="0"/>
      <w:snapToGrid w:val="0"/>
      <w:spacing w:before="120" w:after="40" w:line="329" w:lineRule="atLeast"/>
      <w:jc w:val="center"/>
    </w:pPr>
    <w:rPr>
      <w:rFonts w:ascii="Arial" w:eastAsia="黑体" w:hAnsi="Arial"/>
      <w:sz w:val="18"/>
      <w:szCs w:val="20"/>
    </w:rPr>
  </w:style>
  <w:style w:type="paragraph" w:styleId="ab">
    <w:name w:val="List Paragraph"/>
    <w:basedOn w:val="a"/>
    <w:uiPriority w:val="72"/>
    <w:rsid w:val="003A5087"/>
    <w:pPr>
      <w:ind w:firstLineChars="200" w:firstLine="420"/>
    </w:pPr>
  </w:style>
  <w:style w:type="paragraph" w:styleId="ac">
    <w:name w:val="Normal (Web)"/>
    <w:basedOn w:val="a"/>
    <w:uiPriority w:val="99"/>
    <w:unhideWhenUsed/>
    <w:rsid w:val="00FD7D31"/>
    <w:pPr>
      <w:widowControl/>
      <w:spacing w:before="100" w:beforeAutospacing="1" w:after="100" w:afterAutospacing="1"/>
      <w:jc w:val="left"/>
    </w:pPr>
    <w:rPr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88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8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tiff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tif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tiff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E:\&#24037;&#31243;&#31867;&#23454;&#36341;&#24615;&#25945;&#23398;&#35268;&#33539;&#25253;&#21578;&#26684;&#24335;&#31561;\&#30005;&#23376;&#24037;&#31243;&#31995;&#32508;&#21512;&#23454;&#36341;&#25253;&#21578;&#27169;&#26495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BF8E67-A3C8-E442-BC1F-D282634F7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E:\工程类实践性教学规范报告格式等\电子工程系综合实践报告模板.dot</Template>
  <TotalTime>120</TotalTime>
  <Pages>16</Pages>
  <Words>649</Words>
  <Characters>3702</Characters>
  <Application>Microsoft Office Word</Application>
  <DocSecurity>0</DocSecurity>
  <Lines>30</Lines>
  <Paragraphs>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北 华 航 天 工 业 学 院</vt:lpstr>
    </vt:vector>
  </TitlesOfParts>
  <Company>dzx</Company>
  <LinksUpToDate>false</LinksUpToDate>
  <CharactersWithSpaces>4343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 华 航 天 工 业 学 院</dc:title>
  <dc:subject/>
  <dc:creator>番茄花园</dc:creator>
  <cp:keywords/>
  <dc:description/>
  <cp:lastModifiedBy>2894030985@qq.com</cp:lastModifiedBy>
  <cp:revision>10</cp:revision>
  <cp:lastPrinted>1899-12-31T15:59:17Z</cp:lastPrinted>
  <dcterms:created xsi:type="dcterms:W3CDTF">2018-03-29T09:30:00Z</dcterms:created>
  <dcterms:modified xsi:type="dcterms:W3CDTF">2018-11-09T02:05:00Z</dcterms:modified>
</cp:coreProperties>
</file>