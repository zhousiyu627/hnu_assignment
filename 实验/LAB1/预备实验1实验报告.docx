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E200D" w14:textId="77777777" w:rsidR="00C0661C" w:rsidRDefault="00C0661C"/>
    <w:p w14:paraId="035051E4" w14:textId="77777777" w:rsidR="00C0661C" w:rsidRDefault="00C0661C"/>
    <w:p w14:paraId="3B625006" w14:textId="77777777" w:rsidR="00C0661C" w:rsidRDefault="009B6826">
      <w:pPr>
        <w:pStyle w:val="1"/>
        <w:ind w:firstLineChars="0" w:firstLine="0"/>
        <w:jc w:val="center"/>
      </w:pPr>
      <w:r w:rsidRPr="00877E2E">
        <w:rPr>
          <w:noProof/>
        </w:rPr>
        <w:drawing>
          <wp:inline distT="0" distB="0" distL="0" distR="0" wp14:anchorId="7FDC3F86" wp14:editId="3F7DFDCD">
            <wp:extent cx="1945640" cy="2084070"/>
            <wp:effectExtent l="0" t="0" r="0" b="0"/>
            <wp:docPr id="3" name="图片 8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logo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D8DD" w14:textId="77777777" w:rsidR="00C0661C" w:rsidRDefault="00C0661C">
      <w:pPr>
        <w:pStyle w:val="1"/>
        <w:ind w:firstLineChars="0" w:firstLine="0"/>
        <w:jc w:val="center"/>
        <w:rPr>
          <w:sz w:val="48"/>
          <w:szCs w:val="48"/>
        </w:rPr>
      </w:pPr>
    </w:p>
    <w:p w14:paraId="6020693B" w14:textId="77777777" w:rsidR="00C0661C" w:rsidRDefault="00C0661C">
      <w:pPr>
        <w:pStyle w:val="1"/>
        <w:ind w:firstLineChars="0" w:firstLine="0"/>
        <w:jc w:val="center"/>
        <w:rPr>
          <w:sz w:val="48"/>
          <w:szCs w:val="48"/>
        </w:rPr>
      </w:pPr>
    </w:p>
    <w:p w14:paraId="5671D932" w14:textId="77777777" w:rsidR="00C0661C" w:rsidRDefault="00C0661C">
      <w:pPr>
        <w:pStyle w:val="1"/>
        <w:ind w:firstLineChars="0" w:firstLine="0"/>
        <w:jc w:val="center"/>
      </w:pPr>
      <w:r>
        <w:rPr>
          <w:rFonts w:hint="eastAsia"/>
        </w:rPr>
        <w:t>课程实验报告</w:t>
      </w:r>
    </w:p>
    <w:p w14:paraId="68A6280E" w14:textId="77777777" w:rsidR="00C0661C" w:rsidRDefault="00C0661C">
      <w:pPr>
        <w:jc w:val="center"/>
        <w:rPr>
          <w:sz w:val="18"/>
        </w:rPr>
      </w:pPr>
    </w:p>
    <w:p w14:paraId="495B9992" w14:textId="77777777" w:rsidR="007F1B1E" w:rsidRDefault="007F1B1E" w:rsidP="00B62071">
      <w:pPr>
        <w:rPr>
          <w:sz w:val="48"/>
        </w:rPr>
      </w:pPr>
    </w:p>
    <w:p w14:paraId="5A1F52E0" w14:textId="77777777" w:rsidR="00C0661C" w:rsidRDefault="00C0661C" w:rsidP="00B62071">
      <w:pPr>
        <w:rPr>
          <w:sz w:val="48"/>
        </w:rPr>
      </w:pPr>
    </w:p>
    <w:p w14:paraId="7EBB373C" w14:textId="77777777" w:rsidR="00C0661C" w:rsidRDefault="00C0661C" w:rsidP="00B62071">
      <w:pPr>
        <w:spacing w:line="560" w:lineRule="exact"/>
        <w:rPr>
          <w:sz w:val="32"/>
        </w:rPr>
      </w:pPr>
      <w:r>
        <w:rPr>
          <w:rFonts w:hint="eastAsia"/>
          <w:sz w:val="32"/>
        </w:rPr>
        <w:t>课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程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称：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     </w:t>
      </w:r>
      <w:r w:rsidR="00B62071">
        <w:rPr>
          <w:rFonts w:hint="eastAsia"/>
          <w:sz w:val="32"/>
          <w:u w:val="single"/>
        </w:rPr>
        <w:t>计算机系统</w:t>
      </w:r>
      <w:r w:rsidR="00B62071">
        <w:rPr>
          <w:rFonts w:hint="eastAsia"/>
          <w:sz w:val="32"/>
          <w:u w:val="single"/>
        </w:rPr>
        <w:t xml:space="preserve">             </w:t>
      </w:r>
    </w:p>
    <w:p w14:paraId="6F42ED28" w14:textId="77777777" w:rsidR="00D73CFC" w:rsidRDefault="00C0661C" w:rsidP="00B62071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>实验项目名称：</w:t>
      </w:r>
      <w:r>
        <w:rPr>
          <w:rFonts w:hint="eastAsia"/>
          <w:sz w:val="32"/>
          <w:u w:val="single"/>
        </w:rPr>
        <w:t xml:space="preserve">  </w:t>
      </w:r>
      <w:r w:rsidR="00D73CFC">
        <w:rPr>
          <w:sz w:val="32"/>
          <w:u w:val="single"/>
        </w:rPr>
        <w:t xml:space="preserve">     </w:t>
      </w:r>
      <w:r w:rsidR="00B62071">
        <w:rPr>
          <w:rFonts w:hint="eastAsia"/>
          <w:sz w:val="32"/>
          <w:u w:val="single"/>
        </w:rPr>
        <w:t>实验一</w:t>
      </w:r>
      <w:r w:rsidR="00B62071">
        <w:rPr>
          <w:rFonts w:hint="eastAsia"/>
          <w:sz w:val="32"/>
          <w:u w:val="single"/>
        </w:rPr>
        <w:t xml:space="preserve">                 </w:t>
      </w:r>
    </w:p>
    <w:p w14:paraId="75911B2D" w14:textId="27CE6CA0" w:rsidR="00C0661C" w:rsidRDefault="00D73CFC" w:rsidP="00B62071">
      <w:pPr>
        <w:spacing w:line="560" w:lineRule="exact"/>
        <w:rPr>
          <w:sz w:val="32"/>
        </w:rPr>
      </w:pPr>
      <w:r>
        <w:rPr>
          <w:rFonts w:hint="eastAsia"/>
          <w:sz w:val="32"/>
        </w:rPr>
        <w:t>专</w:t>
      </w:r>
      <w:r>
        <w:rPr>
          <w:sz w:val="32"/>
        </w:rPr>
        <w:t xml:space="preserve">  </w:t>
      </w:r>
      <w:r>
        <w:rPr>
          <w:rFonts w:hint="eastAsia"/>
          <w:sz w:val="32"/>
        </w:rPr>
        <w:t>业</w:t>
      </w:r>
      <w:r>
        <w:rPr>
          <w:sz w:val="32"/>
        </w:rPr>
        <w:t xml:space="preserve"> </w:t>
      </w:r>
      <w:r>
        <w:rPr>
          <w:rFonts w:hint="eastAsia"/>
          <w:sz w:val="32"/>
        </w:rPr>
        <w:t>班</w:t>
      </w:r>
      <w:r>
        <w:rPr>
          <w:sz w:val="32"/>
        </w:rPr>
        <w:t xml:space="preserve"> </w:t>
      </w:r>
      <w:r>
        <w:rPr>
          <w:rFonts w:hint="eastAsia"/>
          <w:sz w:val="32"/>
        </w:rPr>
        <w:t>级：</w:t>
      </w:r>
      <w:r>
        <w:rPr>
          <w:sz w:val="32"/>
          <w:u w:val="single"/>
        </w:rPr>
        <w:t xml:space="preserve">      </w:t>
      </w:r>
      <w:r w:rsidR="00B62071">
        <w:rPr>
          <w:rFonts w:hint="eastAsia"/>
          <w:sz w:val="32"/>
          <w:u w:val="single"/>
        </w:rPr>
        <w:t xml:space="preserve">             </w:t>
      </w:r>
    </w:p>
    <w:p w14:paraId="5ACC9318" w14:textId="385F68CA" w:rsidR="00C0661C" w:rsidRDefault="00C0661C" w:rsidP="00B62071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   </w:t>
      </w:r>
      <w:r w:rsidR="00B62071">
        <w:rPr>
          <w:rFonts w:hint="eastAsia"/>
          <w:sz w:val="32"/>
          <w:u w:val="single"/>
        </w:rPr>
        <w:t xml:space="preserve">                </w:t>
      </w:r>
    </w:p>
    <w:p w14:paraId="7533E265" w14:textId="3F43D1A5" w:rsidR="00C0661C" w:rsidRDefault="00C0661C" w:rsidP="00B62071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 </w:t>
      </w:r>
      <w:r w:rsidR="003E73DC">
        <w:rPr>
          <w:rFonts w:hint="eastAsia"/>
          <w:sz w:val="32"/>
          <w:u w:val="single"/>
        </w:rPr>
        <w:t xml:space="preserve">  </w:t>
      </w:r>
      <w:r w:rsidR="00B62071">
        <w:rPr>
          <w:rFonts w:hint="eastAsia"/>
          <w:sz w:val="32"/>
          <w:u w:val="single"/>
        </w:rPr>
        <w:t xml:space="preserve">           </w:t>
      </w:r>
    </w:p>
    <w:p w14:paraId="6281455C" w14:textId="77777777" w:rsidR="00C0661C" w:rsidRDefault="00C0661C" w:rsidP="00B62071">
      <w:pPr>
        <w:spacing w:line="560" w:lineRule="exact"/>
        <w:jc w:val="left"/>
        <w:rPr>
          <w:sz w:val="32"/>
        </w:rPr>
      </w:pP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师：</w:t>
      </w:r>
    </w:p>
    <w:p w14:paraId="144EC041" w14:textId="77777777" w:rsidR="00C0661C" w:rsidRDefault="00C0661C" w:rsidP="00B62071">
      <w:pPr>
        <w:spacing w:line="560" w:lineRule="exact"/>
        <w:jc w:val="left"/>
        <w:rPr>
          <w:sz w:val="32"/>
        </w:rPr>
      </w:pPr>
      <w:r>
        <w:rPr>
          <w:rFonts w:hint="eastAsia"/>
          <w:sz w:val="32"/>
        </w:rPr>
        <w:t>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成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时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间：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  <w:u w:val="single"/>
        </w:rPr>
        <w:t xml:space="preserve">   </w:t>
      </w:r>
      <w:r w:rsidR="00926A1E">
        <w:rPr>
          <w:rFonts w:hint="eastAsia"/>
          <w:sz w:val="32"/>
          <w:u w:val="single"/>
        </w:rPr>
        <w:t xml:space="preserve"> </w:t>
      </w:r>
      <w:r w:rsidR="00B62071">
        <w:rPr>
          <w:rFonts w:hint="eastAsia"/>
          <w:sz w:val="32"/>
          <w:u w:val="single"/>
        </w:rPr>
        <w:t>2018</w:t>
      </w:r>
      <w:r w:rsidR="00926A1E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</w:rPr>
        <w:t>年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</w:t>
      </w:r>
      <w:r w:rsidR="00B62071">
        <w:rPr>
          <w:rFonts w:hint="eastAsia"/>
          <w:sz w:val="32"/>
          <w:u w:val="single"/>
        </w:rPr>
        <w:t>3</w:t>
      </w:r>
      <w:r w:rsidR="00926A1E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</w:rPr>
        <w:t>月</w:t>
      </w:r>
      <w:r>
        <w:rPr>
          <w:rFonts w:hint="eastAsia"/>
          <w:sz w:val="32"/>
          <w:u w:val="single"/>
        </w:rPr>
        <w:t xml:space="preserve"> </w:t>
      </w:r>
      <w:r w:rsidR="00B3194C">
        <w:rPr>
          <w:rFonts w:hint="eastAsia"/>
          <w:sz w:val="32"/>
          <w:u w:val="single"/>
        </w:rPr>
        <w:t xml:space="preserve"> </w:t>
      </w:r>
      <w:r w:rsidR="00B62071">
        <w:rPr>
          <w:rFonts w:hint="eastAsia"/>
          <w:sz w:val="32"/>
          <w:u w:val="single"/>
        </w:rPr>
        <w:t>29</w:t>
      </w:r>
      <w:r w:rsidR="00B3194C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</w:rPr>
        <w:t>日</w:t>
      </w:r>
    </w:p>
    <w:p w14:paraId="2C322B52" w14:textId="77777777" w:rsidR="00C0661C" w:rsidRDefault="00C0661C">
      <w:pPr>
        <w:spacing w:line="560" w:lineRule="exact"/>
        <w:rPr>
          <w:sz w:val="32"/>
        </w:rPr>
      </w:pPr>
    </w:p>
    <w:p w14:paraId="1BB4BAFD" w14:textId="77777777" w:rsidR="00C0661C" w:rsidRDefault="00C0661C">
      <w:pPr>
        <w:spacing w:line="560" w:lineRule="exact"/>
        <w:rPr>
          <w:sz w:val="32"/>
        </w:rPr>
      </w:pPr>
    </w:p>
    <w:p w14:paraId="7F763959" w14:textId="77777777" w:rsidR="00C0661C" w:rsidRDefault="00C0661C">
      <w:pPr>
        <w:spacing w:line="560" w:lineRule="exact"/>
        <w:rPr>
          <w:sz w:val="32"/>
        </w:rPr>
      </w:pPr>
    </w:p>
    <w:p w14:paraId="7583096F" w14:textId="77777777" w:rsidR="00C0661C" w:rsidRDefault="000F0C34">
      <w:pPr>
        <w:pStyle w:val="1"/>
        <w:ind w:firstLineChars="0" w:firstLine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信息科学与</w:t>
      </w:r>
      <w:r w:rsidR="00C0661C">
        <w:rPr>
          <w:rFonts w:hint="eastAsia"/>
          <w:sz w:val="36"/>
          <w:szCs w:val="36"/>
        </w:rPr>
        <w:t>工程</w:t>
      </w:r>
      <w:r>
        <w:rPr>
          <w:rFonts w:hint="eastAsia"/>
          <w:sz w:val="36"/>
          <w:szCs w:val="36"/>
        </w:rPr>
        <w:t>学院</w:t>
      </w:r>
    </w:p>
    <w:p w14:paraId="3F0DDC23" w14:textId="77777777" w:rsidR="00C0661C" w:rsidRDefault="00C0661C">
      <w:pPr>
        <w:pStyle w:val="1"/>
        <w:ind w:firstLineChars="0" w:firstLine="0"/>
        <w:jc w:val="center"/>
        <w:rPr>
          <w:sz w:val="44"/>
          <w:szCs w:val="44"/>
        </w:rPr>
        <w:sectPr w:rsidR="00C0661C">
          <w:pgSz w:w="11906" w:h="16838"/>
          <w:pgMar w:top="1418" w:right="1418" w:bottom="1418" w:left="1418" w:header="851" w:footer="992" w:gutter="0"/>
          <w:cols w:space="425"/>
          <w:docGrid w:type="lines" w:linePitch="312"/>
        </w:sectPr>
      </w:pPr>
    </w:p>
    <w:tbl>
      <w:tblPr>
        <w:tblW w:w="9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8731"/>
      </w:tblGrid>
      <w:tr w:rsidR="00C0661C" w14:paraId="029B015D" w14:textId="77777777" w:rsidTr="009B6826">
        <w:trPr>
          <w:trHeight w:val="442"/>
        </w:trPr>
        <w:tc>
          <w:tcPr>
            <w:tcW w:w="919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C30B73" w14:textId="77777777" w:rsidR="00C0661C" w:rsidRPr="00B62071" w:rsidRDefault="00C0661C" w:rsidP="00B62071">
            <w:r w:rsidRPr="00B62071">
              <w:rPr>
                <w:rFonts w:cs="宋体" w:hint="eastAsia"/>
                <w:b/>
                <w:sz w:val="36"/>
              </w:rPr>
              <w:lastRenderedPageBreak/>
              <w:t>实验题目：</w:t>
            </w:r>
            <w:r w:rsidR="00B62071">
              <w:rPr>
                <w:rFonts w:cs="宋体" w:hint="eastAsia"/>
              </w:rPr>
              <w:t>安装</w:t>
            </w:r>
            <w:r w:rsidR="00B62071">
              <w:t>Linux</w:t>
            </w:r>
            <w:r w:rsidR="00B62071">
              <w:rPr>
                <w:rFonts w:cs="宋体" w:hint="eastAsia"/>
              </w:rPr>
              <w:t>环境，并进行简单程序的编译和</w:t>
            </w:r>
            <w:r w:rsidR="00B62071">
              <w:t>GDB</w:t>
            </w:r>
            <w:r w:rsidR="00B62071">
              <w:rPr>
                <w:rFonts w:cs="宋体" w:hint="eastAsia"/>
              </w:rPr>
              <w:t>调试。</w:t>
            </w:r>
          </w:p>
        </w:tc>
      </w:tr>
      <w:tr w:rsidR="00C0661C" w14:paraId="23021508" w14:textId="77777777" w:rsidTr="009B6826">
        <w:trPr>
          <w:trHeight w:val="770"/>
        </w:trPr>
        <w:tc>
          <w:tcPr>
            <w:tcW w:w="919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90044F" w14:textId="77777777" w:rsidR="00D45C68" w:rsidRPr="00B62071" w:rsidRDefault="00C0661C" w:rsidP="00D45C68">
            <w:r w:rsidRPr="00B62071">
              <w:rPr>
                <w:rFonts w:cs="宋体" w:hint="eastAsia"/>
                <w:b/>
                <w:sz w:val="36"/>
              </w:rPr>
              <w:t>实验目</w:t>
            </w:r>
            <w:r w:rsidR="00CF43F2" w:rsidRPr="00B62071">
              <w:rPr>
                <w:rFonts w:cs="宋体" w:hint="eastAsia"/>
                <w:b/>
                <w:sz w:val="36"/>
              </w:rPr>
              <w:t>的</w:t>
            </w:r>
            <w:r w:rsidRPr="00B62071">
              <w:rPr>
                <w:rFonts w:cs="宋体" w:hint="eastAsia"/>
                <w:b/>
                <w:sz w:val="36"/>
              </w:rPr>
              <w:t>：</w:t>
            </w:r>
            <w:r w:rsidR="00B62071">
              <w:rPr>
                <w:rFonts w:cs="宋体" w:hint="eastAsia"/>
              </w:rPr>
              <w:t>本实验为课程预备实验，要求成功安装</w:t>
            </w:r>
            <w:proofErr w:type="spellStart"/>
            <w:r w:rsidR="00B62071">
              <w:t>linux</w:t>
            </w:r>
            <w:proofErr w:type="spellEnd"/>
            <w:r w:rsidR="00B62071">
              <w:rPr>
                <w:rFonts w:cs="宋体" w:hint="eastAsia"/>
              </w:rPr>
              <w:t>基本环境，并进行简单程序的编译和</w:t>
            </w:r>
            <w:r w:rsidR="00B62071">
              <w:t>GDB</w:t>
            </w:r>
            <w:r w:rsidR="00B62071">
              <w:rPr>
                <w:rFonts w:cs="宋体" w:hint="eastAsia"/>
              </w:rPr>
              <w:t>调试，从而为后续课程实验搭建基础运行平台。</w:t>
            </w:r>
          </w:p>
        </w:tc>
      </w:tr>
      <w:tr w:rsidR="00CF43F2" w14:paraId="34F5F828" w14:textId="77777777" w:rsidTr="009B6826">
        <w:trPr>
          <w:trHeight w:val="463"/>
        </w:trPr>
        <w:tc>
          <w:tcPr>
            <w:tcW w:w="919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EDA595" w14:textId="77777777" w:rsidR="002D524B" w:rsidRPr="00B62071" w:rsidRDefault="00CF43F2" w:rsidP="00B62071">
            <w:r w:rsidRPr="00B62071">
              <w:rPr>
                <w:rFonts w:cs="宋体" w:hint="eastAsia"/>
                <w:b/>
                <w:sz w:val="36"/>
              </w:rPr>
              <w:t>实验环境：</w:t>
            </w:r>
            <w:r w:rsidR="00B62071">
              <w:rPr>
                <w:rFonts w:cs="宋体" w:hint="eastAsia"/>
              </w:rPr>
              <w:t>个人电脑、</w:t>
            </w:r>
            <w:proofErr w:type="spellStart"/>
            <w:r w:rsidR="00B62071">
              <w:t>linux</w:t>
            </w:r>
            <w:proofErr w:type="spellEnd"/>
            <w:r w:rsidR="00B62071">
              <w:rPr>
                <w:rFonts w:cs="宋体" w:hint="eastAsia"/>
              </w:rPr>
              <w:t>发行版本</w:t>
            </w:r>
          </w:p>
        </w:tc>
      </w:tr>
      <w:tr w:rsidR="00C0661C" w14:paraId="290B07CA" w14:textId="77777777" w:rsidTr="009B6826">
        <w:tc>
          <w:tcPr>
            <w:tcW w:w="919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3DE4C1" w14:textId="60827F78" w:rsidR="00C0661C" w:rsidRPr="00B62071" w:rsidRDefault="00C0661C" w:rsidP="00B62071">
            <w:pPr>
              <w:rPr>
                <w:rFonts w:cs="宋体"/>
                <w:b/>
                <w:sz w:val="36"/>
              </w:rPr>
            </w:pPr>
            <w:r w:rsidRPr="00B62071">
              <w:rPr>
                <w:rFonts w:cs="宋体" w:hint="eastAsia"/>
                <w:b/>
                <w:sz w:val="36"/>
              </w:rPr>
              <w:t>实验内容及操作步骤：</w:t>
            </w:r>
          </w:p>
          <w:p w14:paraId="707DB23A" w14:textId="77777777" w:rsidR="00B62071" w:rsidRPr="00B62071" w:rsidRDefault="00B62071" w:rsidP="00B62071">
            <w:pPr>
              <w:rPr>
                <w:rFonts w:cs="宋体"/>
                <w:b/>
                <w:sz w:val="36"/>
              </w:rPr>
            </w:pPr>
            <w:r w:rsidRPr="00B62071">
              <w:rPr>
                <w:rFonts w:cs="宋体" w:hint="eastAsia"/>
                <w:b/>
                <w:sz w:val="36"/>
              </w:rPr>
              <w:t>第一步，在你所使用的电脑平台上安装</w:t>
            </w:r>
            <w:proofErr w:type="spellStart"/>
            <w:r w:rsidRPr="00B62071">
              <w:rPr>
                <w:rFonts w:cs="宋体"/>
                <w:b/>
                <w:sz w:val="36"/>
              </w:rPr>
              <w:t>linux</w:t>
            </w:r>
            <w:proofErr w:type="spellEnd"/>
            <w:r w:rsidRPr="00B62071">
              <w:rPr>
                <w:rFonts w:cs="宋体" w:hint="eastAsia"/>
                <w:b/>
                <w:sz w:val="36"/>
              </w:rPr>
              <w:t>系统与环境；</w:t>
            </w:r>
          </w:p>
          <w:p w14:paraId="212B4D6A" w14:textId="77777777" w:rsidR="00B62071" w:rsidRDefault="009B6826" w:rsidP="00B62071">
            <w:r w:rsidRPr="00A333BA">
              <w:rPr>
                <w:noProof/>
              </w:rPr>
              <w:drawing>
                <wp:inline distT="0" distB="0" distL="0" distR="0" wp14:anchorId="73B9011C" wp14:editId="1B6C71B5">
                  <wp:extent cx="5645785" cy="239204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785" cy="239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5962E" w14:textId="77777777" w:rsidR="00B62071" w:rsidRDefault="00B62071" w:rsidP="00B62071">
            <w:pPr>
              <w:rPr>
                <w:rFonts w:cs="宋体"/>
              </w:rPr>
            </w:pPr>
            <w:r>
              <w:rPr>
                <w:rFonts w:cs="宋体" w:hint="eastAsia"/>
              </w:rPr>
              <w:t>启动</w:t>
            </w:r>
            <w:proofErr w:type="spellStart"/>
            <w:r>
              <w:rPr>
                <w:rFonts w:cs="宋体" w:hint="eastAsia"/>
              </w:rPr>
              <w:t>zs</w:t>
            </w:r>
            <w:bookmarkStart w:id="0" w:name="_GoBack"/>
            <w:bookmarkEnd w:id="0"/>
            <w:r>
              <w:rPr>
                <w:rFonts w:cs="宋体" w:hint="eastAsia"/>
              </w:rPr>
              <w:t>y</w:t>
            </w:r>
            <w:r>
              <w:rPr>
                <w:rFonts w:cs="宋体"/>
              </w:rPr>
              <w:t>_</w:t>
            </w:r>
            <w:r>
              <w:rPr>
                <w:rFonts w:cs="宋体" w:hint="eastAsia"/>
              </w:rPr>
              <w:t>ubuntu</w:t>
            </w:r>
            <w:proofErr w:type="spellEnd"/>
          </w:p>
          <w:p w14:paraId="299F1ECE" w14:textId="77777777" w:rsidR="00B62071" w:rsidRDefault="00B62071" w:rsidP="00B62071">
            <w:pPr>
              <w:rPr>
                <w:rFonts w:cs="宋体"/>
              </w:rPr>
            </w:pPr>
            <w:r>
              <w:rPr>
                <w:rFonts w:cs="宋体" w:hint="eastAsia"/>
              </w:rPr>
              <w:t>到</w:t>
            </w:r>
            <w:r>
              <w:rPr>
                <w:rFonts w:cs="宋体" w:hint="eastAsia"/>
              </w:rPr>
              <w:t>ubuntu</w:t>
            </w:r>
            <w:r>
              <w:rPr>
                <w:rFonts w:cs="宋体" w:hint="eastAsia"/>
              </w:rPr>
              <w:t>桌面</w:t>
            </w:r>
          </w:p>
          <w:p w14:paraId="586D923C" w14:textId="77777777" w:rsidR="00B62071" w:rsidRDefault="00B62071" w:rsidP="00B62071">
            <w:pPr>
              <w:rPr>
                <w:rFonts w:cs="宋体"/>
              </w:rPr>
            </w:pPr>
          </w:p>
          <w:p w14:paraId="7E8FF9FC" w14:textId="77777777" w:rsidR="00B62071" w:rsidRPr="00B62071" w:rsidRDefault="00B62071" w:rsidP="00B62071">
            <w:pPr>
              <w:rPr>
                <w:rFonts w:cs="宋体"/>
                <w:b/>
                <w:sz w:val="36"/>
              </w:rPr>
            </w:pPr>
            <w:r w:rsidRPr="00B62071">
              <w:rPr>
                <w:rFonts w:cs="宋体" w:hint="eastAsia"/>
                <w:b/>
                <w:sz w:val="36"/>
              </w:rPr>
              <w:t>第二步，成功在</w:t>
            </w:r>
            <w:proofErr w:type="spellStart"/>
            <w:r w:rsidRPr="00B62071">
              <w:rPr>
                <w:b/>
                <w:sz w:val="36"/>
              </w:rPr>
              <w:t>linux</w:t>
            </w:r>
            <w:proofErr w:type="spellEnd"/>
            <w:r w:rsidRPr="00B62071">
              <w:rPr>
                <w:rFonts w:cs="宋体" w:hint="eastAsia"/>
                <w:b/>
                <w:sz w:val="36"/>
              </w:rPr>
              <w:t>系统中使用</w:t>
            </w:r>
            <w:proofErr w:type="spellStart"/>
            <w:r w:rsidRPr="00B62071">
              <w:rPr>
                <w:b/>
                <w:sz w:val="36"/>
              </w:rPr>
              <w:t>gcc</w:t>
            </w:r>
            <w:proofErr w:type="spellEnd"/>
            <w:r w:rsidRPr="00B62071">
              <w:rPr>
                <w:rFonts w:cs="宋体" w:hint="eastAsia"/>
                <w:b/>
                <w:sz w:val="36"/>
              </w:rPr>
              <w:t>完成简单</w:t>
            </w:r>
            <w:r w:rsidRPr="00B62071">
              <w:rPr>
                <w:b/>
                <w:sz w:val="36"/>
              </w:rPr>
              <w:t>c</w:t>
            </w:r>
            <w:r w:rsidRPr="00B62071">
              <w:rPr>
                <w:rFonts w:cs="宋体" w:hint="eastAsia"/>
                <w:b/>
                <w:sz w:val="36"/>
              </w:rPr>
              <w:t>语言的编译和执行；</w:t>
            </w:r>
          </w:p>
          <w:p w14:paraId="747631DA" w14:textId="77777777" w:rsidR="00B62071" w:rsidRDefault="00B62071" w:rsidP="00B62071">
            <w:pPr>
              <w:rPr>
                <w:rFonts w:cs="宋体"/>
                <w:noProof/>
              </w:rPr>
            </w:pPr>
          </w:p>
          <w:p w14:paraId="75637B64" w14:textId="77777777" w:rsidR="00B62071" w:rsidRDefault="00B62071" w:rsidP="00B62071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打开终端</w:t>
            </w:r>
          </w:p>
          <w:p w14:paraId="0481ADA2" w14:textId="77777777" w:rsidR="00B62071" w:rsidRDefault="009B6826" w:rsidP="00B62071">
            <w:pPr>
              <w:rPr>
                <w:rFonts w:cs="宋体"/>
                <w:noProof/>
              </w:rPr>
            </w:pPr>
            <w:r w:rsidRPr="00B62071">
              <w:rPr>
                <w:rFonts w:cs="宋体"/>
                <w:noProof/>
              </w:rPr>
              <w:drawing>
                <wp:inline distT="0" distB="0" distL="0" distR="0" wp14:anchorId="2FA96212" wp14:editId="10242628">
                  <wp:extent cx="5337810" cy="255270"/>
                  <wp:effectExtent l="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781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ECE87" w14:textId="77777777" w:rsidR="00B62071" w:rsidRDefault="00B62071" w:rsidP="00B62071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输入一个简单的</w:t>
            </w:r>
            <w:r>
              <w:rPr>
                <w:rFonts w:cs="宋体" w:hint="eastAsia"/>
                <w:noProof/>
              </w:rPr>
              <w:t>c</w:t>
            </w:r>
            <w:r>
              <w:rPr>
                <w:rFonts w:cs="宋体" w:hint="eastAsia"/>
                <w:noProof/>
              </w:rPr>
              <w:t>语言程序：</w:t>
            </w:r>
          </w:p>
          <w:p w14:paraId="4D761777" w14:textId="77777777" w:rsidR="00B62071" w:rsidRDefault="009B6826" w:rsidP="00B62071">
            <w:pPr>
              <w:rPr>
                <w:rFonts w:cs="宋体"/>
              </w:rPr>
            </w:pPr>
            <w:r w:rsidRPr="00B62071">
              <w:rPr>
                <w:rFonts w:cs="宋体"/>
                <w:noProof/>
              </w:rPr>
              <w:lastRenderedPageBreak/>
              <w:drawing>
                <wp:inline distT="0" distB="0" distL="0" distR="0" wp14:anchorId="55D8894C" wp14:editId="6F180E5C">
                  <wp:extent cx="5645785" cy="3434080"/>
                  <wp:effectExtent l="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785" cy="343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6F04F9" w14:textId="77777777" w:rsidR="00B62071" w:rsidRDefault="00B62071" w:rsidP="00B62071">
            <w:pPr>
              <w:rPr>
                <w:rFonts w:cs="宋体"/>
              </w:rPr>
            </w:pPr>
            <w:r>
              <w:rPr>
                <w:rFonts w:cs="宋体" w:hint="eastAsia"/>
              </w:rPr>
              <w:t>点击</w:t>
            </w:r>
            <w:r>
              <w:rPr>
                <w:rFonts w:cs="宋体" w:hint="eastAsia"/>
              </w:rPr>
              <w:t>esc</w:t>
            </w:r>
            <w:r>
              <w:rPr>
                <w:rFonts w:cs="宋体" w:hint="eastAsia"/>
              </w:rPr>
              <w:t>，再输入</w:t>
            </w:r>
            <w:r>
              <w:rPr>
                <w:rFonts w:cs="宋体" w:hint="eastAsia"/>
              </w:rPr>
              <w:t>ZZ</w:t>
            </w:r>
            <w:r>
              <w:rPr>
                <w:rFonts w:cs="宋体" w:hint="eastAsia"/>
              </w:rPr>
              <w:t>，保存退出。</w:t>
            </w:r>
          </w:p>
          <w:p w14:paraId="2C1EAF02" w14:textId="77777777" w:rsidR="00B62071" w:rsidRDefault="00B62071" w:rsidP="00B62071">
            <w:pPr>
              <w:rPr>
                <w:rFonts w:cs="宋体"/>
              </w:rPr>
            </w:pPr>
          </w:p>
          <w:p w14:paraId="302C9E71" w14:textId="77777777" w:rsidR="00B62071" w:rsidRDefault="00B62071" w:rsidP="00B62071">
            <w:pPr>
              <w:rPr>
                <w:rFonts w:cs="宋体"/>
              </w:rPr>
            </w:pPr>
            <w:r>
              <w:rPr>
                <w:rFonts w:cs="宋体" w:hint="eastAsia"/>
              </w:rPr>
              <w:t>编译：</w:t>
            </w:r>
          </w:p>
          <w:p w14:paraId="3AC7302A" w14:textId="77777777" w:rsidR="00B62071" w:rsidRDefault="009B6826" w:rsidP="00B62071">
            <w:pPr>
              <w:rPr>
                <w:rFonts w:cs="宋体"/>
                <w:noProof/>
              </w:rPr>
            </w:pPr>
            <w:r w:rsidRPr="00B62071">
              <w:rPr>
                <w:rFonts w:cs="宋体"/>
                <w:noProof/>
              </w:rPr>
              <w:drawing>
                <wp:inline distT="0" distB="0" distL="0" distR="0" wp14:anchorId="08EBD2E4" wp14:editId="5A0624DB">
                  <wp:extent cx="5645785" cy="191135"/>
                  <wp:effectExtent l="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78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F904E" w14:textId="77777777" w:rsidR="00B62071" w:rsidRDefault="00B62071" w:rsidP="00B62071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出现：</w:t>
            </w:r>
          </w:p>
          <w:p w14:paraId="4C9FBA08" w14:textId="77777777" w:rsidR="00B62071" w:rsidRDefault="009B6826" w:rsidP="00B62071">
            <w:pPr>
              <w:rPr>
                <w:rFonts w:cs="宋体"/>
                <w:noProof/>
              </w:rPr>
            </w:pPr>
            <w:r w:rsidRPr="00B62071">
              <w:rPr>
                <w:rFonts w:cs="宋体"/>
                <w:noProof/>
              </w:rPr>
              <w:drawing>
                <wp:inline distT="0" distB="0" distL="0" distR="0" wp14:anchorId="38C0CFF5" wp14:editId="57F6C125">
                  <wp:extent cx="5645785" cy="616585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785" cy="61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09981" w14:textId="77777777" w:rsidR="00B62071" w:rsidRDefault="00B62071" w:rsidP="00B62071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下一步：执行：</w:t>
            </w:r>
          </w:p>
          <w:p w14:paraId="5FFDA01C" w14:textId="77777777" w:rsidR="00B62071" w:rsidRPr="00B62071" w:rsidRDefault="009B6826" w:rsidP="00B62071">
            <w:pPr>
              <w:rPr>
                <w:rFonts w:cs="宋体"/>
              </w:rPr>
            </w:pPr>
            <w:r w:rsidRPr="00B62071">
              <w:rPr>
                <w:rFonts w:cs="宋体"/>
                <w:noProof/>
              </w:rPr>
              <w:drawing>
                <wp:inline distT="0" distB="0" distL="0" distR="0" wp14:anchorId="305C8BCC" wp14:editId="696BE567">
                  <wp:extent cx="5018405" cy="1786255"/>
                  <wp:effectExtent l="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405" cy="178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F43F7F" w14:textId="77777777" w:rsidR="00B62071" w:rsidRPr="00B62071" w:rsidRDefault="00B62071" w:rsidP="00B62071">
            <w:pPr>
              <w:rPr>
                <w:rFonts w:cs="宋体"/>
                <w:b/>
                <w:sz w:val="36"/>
              </w:rPr>
            </w:pPr>
            <w:r w:rsidRPr="00B62071">
              <w:rPr>
                <w:rFonts w:cs="宋体" w:hint="eastAsia"/>
                <w:b/>
                <w:sz w:val="36"/>
              </w:rPr>
              <w:t>第三步，使用</w:t>
            </w:r>
            <w:r w:rsidRPr="00B62071">
              <w:rPr>
                <w:rFonts w:cs="宋体"/>
                <w:b/>
                <w:sz w:val="36"/>
              </w:rPr>
              <w:t>GDB</w:t>
            </w:r>
            <w:r w:rsidRPr="00B62071">
              <w:rPr>
                <w:rFonts w:cs="宋体" w:hint="eastAsia"/>
                <w:b/>
                <w:sz w:val="36"/>
              </w:rPr>
              <w:t>进行程序基本的程序调试和反汇编。</w:t>
            </w:r>
          </w:p>
          <w:p w14:paraId="78349F22" w14:textId="77777777" w:rsidR="00B62071" w:rsidRDefault="00B62071" w:rsidP="00D45C68">
            <w:pPr>
              <w:adjustRightInd w:val="0"/>
              <w:spacing w:line="329" w:lineRule="atLeas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进入</w:t>
            </w:r>
            <w:r>
              <w:rPr>
                <w:rFonts w:hint="eastAsia"/>
                <w:noProof/>
                <w:szCs w:val="20"/>
              </w:rPr>
              <w:t>gdb</w:t>
            </w:r>
            <w:r>
              <w:rPr>
                <w:rFonts w:hint="eastAsia"/>
                <w:noProof/>
                <w:szCs w:val="20"/>
              </w:rPr>
              <w:t>调试：</w:t>
            </w:r>
          </w:p>
          <w:p w14:paraId="15C9DDCE" w14:textId="77777777" w:rsidR="00F90EC3" w:rsidRDefault="009B6826" w:rsidP="00D45C68">
            <w:pPr>
              <w:adjustRightInd w:val="0"/>
              <w:spacing w:line="329" w:lineRule="atLeast"/>
              <w:rPr>
                <w:szCs w:val="20"/>
              </w:rPr>
            </w:pPr>
            <w:r w:rsidRPr="00B62071">
              <w:rPr>
                <w:noProof/>
                <w:szCs w:val="20"/>
              </w:rPr>
              <w:lastRenderedPageBreak/>
              <w:drawing>
                <wp:inline distT="0" distB="0" distL="0" distR="0" wp14:anchorId="6B4C8784" wp14:editId="71F7D0C1">
                  <wp:extent cx="5645785" cy="669925"/>
                  <wp:effectExtent l="0" t="0" r="0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785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4EE473" w14:textId="77777777" w:rsidR="00F90EC3" w:rsidRDefault="00B62071" w:rsidP="00B62071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输入</w:t>
            </w:r>
            <w:r>
              <w:rPr>
                <w:rFonts w:hint="eastAsia"/>
                <w:szCs w:val="20"/>
              </w:rPr>
              <w:t>l</w:t>
            </w:r>
            <w:r>
              <w:rPr>
                <w:rFonts w:hint="eastAsia"/>
                <w:szCs w:val="20"/>
              </w:rPr>
              <w:t>呈现代码：</w:t>
            </w:r>
          </w:p>
          <w:p w14:paraId="799F0DF4" w14:textId="77777777" w:rsidR="00B62071" w:rsidRDefault="009B6826" w:rsidP="00B62071">
            <w:pPr>
              <w:adjustRightInd w:val="0"/>
              <w:spacing w:line="329" w:lineRule="atLeast"/>
              <w:rPr>
                <w:szCs w:val="20"/>
              </w:rPr>
            </w:pPr>
            <w:r w:rsidRPr="00B62071">
              <w:rPr>
                <w:noProof/>
                <w:szCs w:val="20"/>
              </w:rPr>
              <w:drawing>
                <wp:inline distT="0" distB="0" distL="0" distR="0" wp14:anchorId="4B107B6B" wp14:editId="525B82B9">
                  <wp:extent cx="5645785" cy="4018915"/>
                  <wp:effectExtent l="0" t="0" r="0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785" cy="401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E74558" w14:textId="77777777" w:rsidR="00F90EC3" w:rsidRDefault="00B62071" w:rsidP="00F90EC3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设置断点</w:t>
            </w:r>
          </w:p>
          <w:p w14:paraId="745C3CF9" w14:textId="77777777" w:rsidR="00B62071" w:rsidRDefault="009B6826" w:rsidP="00F90EC3">
            <w:pPr>
              <w:adjustRightInd w:val="0"/>
              <w:spacing w:line="329" w:lineRule="atLeast"/>
              <w:rPr>
                <w:noProof/>
                <w:szCs w:val="20"/>
              </w:rPr>
            </w:pPr>
            <w:r w:rsidRPr="00B62071">
              <w:rPr>
                <w:noProof/>
                <w:szCs w:val="20"/>
              </w:rPr>
              <w:drawing>
                <wp:inline distT="0" distB="0" distL="0" distR="0" wp14:anchorId="1BB2DEA8" wp14:editId="381498A4">
                  <wp:extent cx="5645785" cy="605790"/>
                  <wp:effectExtent l="0" t="0" r="0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78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C0DE7" w14:textId="77777777" w:rsidR="00B62071" w:rsidRDefault="00B62071" w:rsidP="00F90EC3">
            <w:pPr>
              <w:adjustRightInd w:val="0"/>
              <w:spacing w:line="329" w:lineRule="atLeas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运行程序开始调试，并且点击下一步：</w:t>
            </w:r>
          </w:p>
          <w:p w14:paraId="2ACE0AB2" w14:textId="77777777" w:rsidR="00B62071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  <w:r w:rsidRPr="00B62071">
              <w:rPr>
                <w:noProof/>
                <w:szCs w:val="20"/>
              </w:rPr>
              <w:lastRenderedPageBreak/>
              <w:drawing>
                <wp:inline distT="0" distB="0" distL="0" distR="0" wp14:anchorId="09309B9B" wp14:editId="28CE3C7D">
                  <wp:extent cx="5645785" cy="3115310"/>
                  <wp:effectExtent l="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785" cy="311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7D15D9" w14:textId="77777777" w:rsidR="009B6826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查看</w:t>
            </w:r>
            <w:r>
              <w:rPr>
                <w:rFonts w:hint="eastAsia"/>
                <w:szCs w:val="20"/>
              </w:rPr>
              <w:t>s</w:t>
            </w:r>
            <w:r>
              <w:rPr>
                <w:rFonts w:hint="eastAsia"/>
                <w:szCs w:val="20"/>
              </w:rPr>
              <w:t>数组的值</w:t>
            </w:r>
          </w:p>
          <w:p w14:paraId="02BBEEBE" w14:textId="77777777" w:rsidR="009B6826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  <w:r w:rsidRPr="009B6826">
              <w:rPr>
                <w:noProof/>
                <w:szCs w:val="20"/>
              </w:rPr>
              <w:drawing>
                <wp:inline distT="0" distB="0" distL="0" distR="0" wp14:anchorId="0AF33D36" wp14:editId="30800421">
                  <wp:extent cx="5704205" cy="937895"/>
                  <wp:effectExtent l="0" t="0" r="10795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29861" w14:textId="77777777" w:rsidR="009B6826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查看寄存器</w:t>
            </w:r>
          </w:p>
          <w:p w14:paraId="0A5CCBA3" w14:textId="77777777" w:rsidR="009B6826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  <w:r w:rsidRPr="009B6826">
              <w:rPr>
                <w:noProof/>
                <w:szCs w:val="20"/>
              </w:rPr>
              <w:drawing>
                <wp:inline distT="0" distB="0" distL="0" distR="0" wp14:anchorId="2379DC93" wp14:editId="150FAFF3">
                  <wp:extent cx="5704205" cy="3476625"/>
                  <wp:effectExtent l="0" t="0" r="10795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DD65A" w14:textId="77777777" w:rsidR="00960AD8" w:rsidRDefault="00960AD8" w:rsidP="00F90EC3">
            <w:pPr>
              <w:adjustRightInd w:val="0"/>
              <w:spacing w:line="329" w:lineRule="atLeast"/>
              <w:rPr>
                <w:szCs w:val="20"/>
              </w:rPr>
            </w:pPr>
          </w:p>
          <w:p w14:paraId="36FA504C" w14:textId="0109CA50" w:rsidR="00960AD8" w:rsidRDefault="00960AD8" w:rsidP="00F90EC3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查看指定内存内容</w:t>
            </w:r>
          </w:p>
          <w:p w14:paraId="6FA31F33" w14:textId="6F973804" w:rsidR="00960AD8" w:rsidRDefault="00960AD8" w:rsidP="00F90EC3">
            <w:pPr>
              <w:adjustRightInd w:val="0"/>
              <w:spacing w:line="329" w:lineRule="atLeast"/>
              <w:rPr>
                <w:szCs w:val="20"/>
              </w:rPr>
            </w:pPr>
            <w:r w:rsidRPr="00960AD8">
              <w:rPr>
                <w:noProof/>
                <w:szCs w:val="20"/>
              </w:rPr>
              <w:lastRenderedPageBreak/>
              <w:drawing>
                <wp:inline distT="0" distB="0" distL="0" distR="0" wp14:anchorId="174CF33B" wp14:editId="7E1BE8FC">
                  <wp:extent cx="4470400" cy="7112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90CA8" w14:textId="3FB9CE9A" w:rsidR="00960AD8" w:rsidRDefault="00960AD8" w:rsidP="00960AD8">
            <w:pPr>
              <w:widowControl/>
              <w:jc w:val="left"/>
              <w:rPr>
                <w:rFonts w:ascii="宋体" w:hAnsi="宋体"/>
                <w:color w:val="666666"/>
                <w:kern w:val="0"/>
                <w:shd w:val="clear" w:color="auto" w:fill="FFFFFF"/>
              </w:rPr>
            </w:pPr>
            <w:r w:rsidRPr="00263BBC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x/3</w:t>
            </w:r>
            <w:r w:rsidR="0096262F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d</w:t>
            </w:r>
            <w:r w:rsidRPr="00263BBC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h 0x</w:t>
            </w:r>
            <w:r w:rsidR="0096262F">
              <w:rPr>
                <w:rFonts w:ascii="宋体" w:hAnsi="宋体"/>
                <w:color w:val="666666"/>
                <w:kern w:val="0"/>
                <w:shd w:val="clear" w:color="auto" w:fill="FFFFFF"/>
              </w:rPr>
              <w:t>b7fbb</w:t>
            </w:r>
            <w:r w:rsidR="0096262F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00</w:t>
            </w:r>
            <w:r w:rsidRPr="00263BBC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0 表示，从内存地址</w:t>
            </w:r>
            <w:r w:rsidR="0096262F" w:rsidRPr="00263BBC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0x</w:t>
            </w:r>
            <w:r w:rsidR="0096262F">
              <w:rPr>
                <w:rFonts w:ascii="宋体" w:hAnsi="宋体"/>
                <w:color w:val="666666"/>
                <w:kern w:val="0"/>
                <w:shd w:val="clear" w:color="auto" w:fill="FFFFFF"/>
              </w:rPr>
              <w:t>b7fbb</w:t>
            </w:r>
            <w:r w:rsidR="0096262F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00</w:t>
            </w:r>
            <w:r w:rsidR="0096262F" w:rsidRPr="00263BBC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0</w:t>
            </w:r>
            <w:r w:rsidRPr="00263BBC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读取内容，h表示以双字节为一个单位，3表示三个单位，</w:t>
            </w:r>
            <w:r w:rsidR="0096262F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d</w:t>
            </w:r>
            <w:r w:rsidRPr="00263BBC">
              <w:rPr>
                <w:rFonts w:ascii="宋体" w:hAnsi="宋体" w:hint="eastAsia"/>
                <w:color w:val="666666"/>
                <w:kern w:val="0"/>
                <w:shd w:val="clear" w:color="auto" w:fill="FFFFFF"/>
              </w:rPr>
              <w:t>表示按十进制显示</w:t>
            </w:r>
          </w:p>
          <w:p w14:paraId="7D376869" w14:textId="77777777" w:rsidR="00960AD8" w:rsidRPr="00263BBC" w:rsidRDefault="00960AD8" w:rsidP="00960AD8">
            <w:pPr>
              <w:widowControl/>
              <w:jc w:val="left"/>
              <w:rPr>
                <w:rFonts w:eastAsia="Times New Roman"/>
                <w:kern w:val="0"/>
              </w:rPr>
            </w:pPr>
            <w:r w:rsidRPr="00263BBC">
              <w:rPr>
                <w:rFonts w:eastAsia="Times New Roman"/>
                <w:b/>
                <w:bCs/>
                <w:color w:val="4F4F4F"/>
                <w:kern w:val="0"/>
              </w:rPr>
              <w:t>u</w:t>
            </w:r>
            <w:r w:rsidRPr="00263BBC">
              <w:rPr>
                <w:rFonts w:ascii="MS Mincho" w:eastAsia="MS Mincho" w:hAnsi="MS Mincho" w:cs="MS Mincho"/>
                <w:b/>
                <w:bCs/>
                <w:color w:val="4F4F4F"/>
                <w:kern w:val="0"/>
              </w:rPr>
              <w:t>表示一个地址</w:t>
            </w:r>
            <w:r w:rsidRPr="00263BBC">
              <w:rPr>
                <w:rFonts w:ascii="宋体" w:hAnsi="宋体" w:cs="宋体"/>
                <w:b/>
                <w:bCs/>
                <w:color w:val="4F4F4F"/>
                <w:kern w:val="0"/>
              </w:rPr>
              <w:t>单</w:t>
            </w:r>
            <w:r w:rsidRPr="00263BBC">
              <w:rPr>
                <w:rFonts w:ascii="MS Mincho" w:eastAsia="MS Mincho" w:hAnsi="MS Mincho" w:cs="MS Mincho"/>
                <w:b/>
                <w:bCs/>
                <w:color w:val="4F4F4F"/>
                <w:kern w:val="0"/>
              </w:rPr>
              <w:t>元的</w:t>
            </w:r>
            <w:r w:rsidRPr="00263BBC">
              <w:rPr>
                <w:rFonts w:ascii="宋体" w:hAnsi="宋体" w:cs="宋体"/>
                <w:b/>
                <w:bCs/>
                <w:color w:val="4F4F4F"/>
                <w:kern w:val="0"/>
              </w:rPr>
              <w:t>长</w:t>
            </w:r>
            <w:r w:rsidRPr="00263BBC">
              <w:rPr>
                <w:rFonts w:ascii="MS Mincho" w:eastAsia="MS Mincho" w:hAnsi="MS Mincho" w:cs="MS Mincho"/>
                <w:b/>
                <w:bCs/>
                <w:color w:val="4F4F4F"/>
                <w:kern w:val="0"/>
              </w:rPr>
              <w:t>度</w:t>
            </w:r>
            <w:r w:rsidRPr="00263BBC">
              <w:rPr>
                <w:rFonts w:eastAsia="Times New Roman"/>
                <w:color w:val="4F4F4F"/>
                <w:kern w:val="0"/>
              </w:rPr>
              <w:br/>
            </w:r>
            <w:r w:rsidRPr="00263BBC">
              <w:rPr>
                <w:rFonts w:eastAsia="Times New Roman"/>
                <w:color w:val="4F4F4F"/>
                <w:kern w:val="0"/>
                <w:shd w:val="clear" w:color="auto" w:fill="FFFFFF"/>
              </w:rPr>
              <w:t>b</w:t>
            </w:r>
            <w:r w:rsidRPr="00263BBC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表示</w:t>
            </w:r>
            <w:r w:rsidRPr="00263BBC">
              <w:rPr>
                <w:rFonts w:ascii="宋体" w:hAnsi="宋体" w:cs="宋体"/>
                <w:color w:val="4F4F4F"/>
                <w:kern w:val="0"/>
                <w:shd w:val="clear" w:color="auto" w:fill="FFFFFF"/>
              </w:rPr>
              <w:t>单</w:t>
            </w:r>
            <w:r w:rsidRPr="00263BBC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字</w:t>
            </w:r>
            <w:r w:rsidRPr="00263BBC">
              <w:rPr>
                <w:rFonts w:ascii="宋体" w:hAnsi="宋体" w:cs="宋体"/>
                <w:color w:val="4F4F4F"/>
                <w:kern w:val="0"/>
                <w:shd w:val="clear" w:color="auto" w:fill="FFFFFF"/>
              </w:rPr>
              <w:t>节</w:t>
            </w:r>
            <w:r w:rsidRPr="00263BBC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，</w:t>
            </w:r>
            <w:r w:rsidRPr="00263BBC">
              <w:rPr>
                <w:rFonts w:eastAsia="Times New Roman"/>
                <w:color w:val="4F4F4F"/>
                <w:kern w:val="0"/>
              </w:rPr>
              <w:br/>
            </w:r>
            <w:r w:rsidRPr="00263BBC">
              <w:rPr>
                <w:rFonts w:eastAsia="Times New Roman"/>
                <w:color w:val="4F4F4F"/>
                <w:kern w:val="0"/>
                <w:shd w:val="clear" w:color="auto" w:fill="FFFFFF"/>
              </w:rPr>
              <w:t>h</w:t>
            </w:r>
            <w:r w:rsidRPr="00263BBC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表示双字</w:t>
            </w:r>
            <w:r w:rsidRPr="00263BBC">
              <w:rPr>
                <w:rFonts w:ascii="宋体" w:hAnsi="宋体" w:cs="宋体"/>
                <w:color w:val="4F4F4F"/>
                <w:kern w:val="0"/>
                <w:shd w:val="clear" w:color="auto" w:fill="FFFFFF"/>
              </w:rPr>
              <w:t>节</w:t>
            </w:r>
            <w:r w:rsidRPr="00263BBC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，</w:t>
            </w:r>
            <w:r w:rsidRPr="00263BBC">
              <w:rPr>
                <w:rFonts w:eastAsia="Times New Roman"/>
                <w:color w:val="4F4F4F"/>
                <w:kern w:val="0"/>
              </w:rPr>
              <w:br/>
            </w:r>
            <w:r w:rsidRPr="00263BBC">
              <w:rPr>
                <w:rFonts w:eastAsia="Times New Roman"/>
                <w:color w:val="4F4F4F"/>
                <w:kern w:val="0"/>
                <w:shd w:val="clear" w:color="auto" w:fill="FFFFFF"/>
              </w:rPr>
              <w:t>w</w:t>
            </w:r>
            <w:r w:rsidRPr="00263BBC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表示四字</w:t>
            </w:r>
            <w:r w:rsidRPr="00263BBC">
              <w:rPr>
                <w:rFonts w:ascii="宋体" w:hAnsi="宋体" w:cs="宋体"/>
                <w:color w:val="4F4F4F"/>
                <w:kern w:val="0"/>
                <w:shd w:val="clear" w:color="auto" w:fill="FFFFFF"/>
              </w:rPr>
              <w:t>节</w:t>
            </w:r>
            <w:r w:rsidRPr="00263BBC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，</w:t>
            </w:r>
            <w:r w:rsidRPr="00263BBC">
              <w:rPr>
                <w:rFonts w:eastAsia="Times New Roman"/>
                <w:color w:val="4F4F4F"/>
                <w:kern w:val="0"/>
              </w:rPr>
              <w:br/>
            </w:r>
            <w:r w:rsidRPr="00263BBC">
              <w:rPr>
                <w:rFonts w:eastAsia="Times New Roman"/>
                <w:color w:val="4F4F4F"/>
                <w:kern w:val="0"/>
                <w:shd w:val="clear" w:color="auto" w:fill="FFFFFF"/>
              </w:rPr>
              <w:t>g</w:t>
            </w:r>
            <w:r w:rsidRPr="00263BBC">
              <w:rPr>
                <w:rFonts w:ascii="MS Mincho" w:eastAsia="MS Mincho" w:hAnsi="MS Mincho" w:cs="MS Mincho"/>
                <w:color w:val="4F4F4F"/>
                <w:kern w:val="0"/>
                <w:shd w:val="clear" w:color="auto" w:fill="FFFFFF"/>
              </w:rPr>
              <w:t>表示八字</w:t>
            </w:r>
            <w:r w:rsidRPr="00263BBC">
              <w:rPr>
                <w:rFonts w:ascii="宋体" w:hAnsi="宋体" w:cs="宋体"/>
                <w:color w:val="4F4F4F"/>
                <w:kern w:val="0"/>
                <w:shd w:val="clear" w:color="auto" w:fill="FFFFFF"/>
              </w:rPr>
              <w:t>节</w:t>
            </w:r>
          </w:p>
          <w:p w14:paraId="3BE749DA" w14:textId="77777777" w:rsidR="00960AD8" w:rsidRDefault="00960AD8" w:rsidP="00F90EC3">
            <w:pPr>
              <w:adjustRightInd w:val="0"/>
              <w:spacing w:line="329" w:lineRule="atLeast"/>
              <w:rPr>
                <w:szCs w:val="20"/>
              </w:rPr>
            </w:pPr>
          </w:p>
          <w:p w14:paraId="24FCE324" w14:textId="77777777" w:rsidR="009B6826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objdump</w:t>
            </w:r>
            <w:proofErr w:type="spellEnd"/>
            <w:r>
              <w:rPr>
                <w:rFonts w:hint="eastAsia"/>
                <w:szCs w:val="20"/>
              </w:rPr>
              <w:t>反汇编：</w:t>
            </w:r>
          </w:p>
          <w:p w14:paraId="14A29507" w14:textId="77777777" w:rsidR="009B6826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  <w:r w:rsidRPr="009B6826">
              <w:rPr>
                <w:noProof/>
                <w:szCs w:val="20"/>
              </w:rPr>
              <w:drawing>
                <wp:inline distT="0" distB="0" distL="0" distR="0" wp14:anchorId="50F2CB76" wp14:editId="0D744743">
                  <wp:extent cx="5704205" cy="1192530"/>
                  <wp:effectExtent l="0" t="0" r="10795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BE2D1" w14:textId="77777777" w:rsidR="009B6826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上面的</w:t>
            </w:r>
            <w:r>
              <w:rPr>
                <w:rFonts w:hint="eastAsia"/>
                <w:szCs w:val="20"/>
              </w:rPr>
              <w:t>disassembly</w:t>
            </w:r>
            <w:r>
              <w:rPr>
                <w:rFonts w:hint="eastAsia"/>
                <w:szCs w:val="20"/>
              </w:rPr>
              <w:t>就是反汇编的意思</w:t>
            </w:r>
          </w:p>
          <w:p w14:paraId="60794B62" w14:textId="77777777" w:rsidR="009B6826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  <w:r w:rsidRPr="009B6826">
              <w:rPr>
                <w:noProof/>
                <w:szCs w:val="20"/>
              </w:rPr>
              <w:drawing>
                <wp:inline distT="0" distB="0" distL="0" distR="0" wp14:anchorId="40DE7D34" wp14:editId="3275FFA5">
                  <wp:extent cx="5704205" cy="3147060"/>
                  <wp:effectExtent l="0" t="0" r="10795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DD82D" w14:textId="77777777" w:rsidR="009B6826" w:rsidRDefault="009B6826" w:rsidP="00F90EC3">
            <w:pPr>
              <w:adjustRightInd w:val="0"/>
              <w:spacing w:line="329" w:lineRule="atLeast"/>
              <w:rPr>
                <w:szCs w:val="20"/>
              </w:rPr>
            </w:pPr>
          </w:p>
          <w:p w14:paraId="4D6B0D90" w14:textId="77777777" w:rsidR="00D45C68" w:rsidRPr="00B62071" w:rsidRDefault="0079072B" w:rsidP="00B62071">
            <w:pPr>
              <w:rPr>
                <w:rFonts w:cs="宋体"/>
                <w:b/>
                <w:sz w:val="36"/>
              </w:rPr>
            </w:pPr>
            <w:r w:rsidRPr="00B62071">
              <w:rPr>
                <w:rFonts w:cs="宋体" w:hint="eastAsia"/>
                <w:b/>
                <w:sz w:val="36"/>
              </w:rPr>
              <w:t>实验结果</w:t>
            </w:r>
            <w:r w:rsidR="00D45C68" w:rsidRPr="00B62071">
              <w:rPr>
                <w:rFonts w:cs="宋体" w:hint="eastAsia"/>
                <w:b/>
                <w:sz w:val="36"/>
              </w:rPr>
              <w:t>及分析</w:t>
            </w:r>
            <w:r w:rsidRPr="00B62071">
              <w:rPr>
                <w:rFonts w:cs="宋体" w:hint="eastAsia"/>
                <w:b/>
                <w:sz w:val="36"/>
              </w:rPr>
              <w:t>：</w:t>
            </w:r>
          </w:p>
          <w:p w14:paraId="1EF437A3" w14:textId="77777777" w:rsidR="00D45C68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 w:rsidRPr="009B6826">
              <w:rPr>
                <w:rFonts w:ascii="宋体" w:hAnsi="宋体" w:hint="eastAsia"/>
                <w:b/>
                <w:sz w:val="24"/>
              </w:rPr>
              <w:t>1.在print s的时候，后面跟了一串数字，进行分析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1A073864" w14:textId="77777777" w:rsidR="009B6826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 w:rsidRPr="009B6826">
              <w:rPr>
                <w:noProof/>
                <w:szCs w:val="20"/>
              </w:rPr>
              <w:lastRenderedPageBreak/>
              <w:drawing>
                <wp:inline distT="0" distB="0" distL="0" distR="0" wp14:anchorId="73DD28EA" wp14:editId="0677A042">
                  <wp:extent cx="5704205" cy="937895"/>
                  <wp:effectExtent l="0" t="0" r="10795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B1571" w14:textId="77777777" w:rsidR="00D45C68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我之前设置的数组：</w:t>
            </w:r>
          </w:p>
          <w:p w14:paraId="1E4263F9" w14:textId="77777777" w:rsidR="009B6826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char s</w:t>
            </w:r>
            <w:r>
              <w:rPr>
                <w:rFonts w:ascii="宋体" w:hAnsi="宋体"/>
                <w:sz w:val="24"/>
              </w:rPr>
              <w:t>[100]</w:t>
            </w:r>
          </w:p>
          <w:p w14:paraId="74020BB7" w14:textId="77777777" w:rsidR="009B6826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当我进行对比实验，设置数组为</w:t>
            </w:r>
            <w:r>
              <w:rPr>
                <w:rFonts w:ascii="宋体" w:hAnsi="宋体"/>
                <w:sz w:val="24"/>
              </w:rPr>
              <w:t>char s[8]</w:t>
            </w:r>
            <w:r>
              <w:rPr>
                <w:rFonts w:ascii="宋体" w:hAnsi="宋体" w:hint="eastAsia"/>
                <w:sz w:val="24"/>
              </w:rPr>
              <w:t>时，同样输入6个字符，得到的答案：</w:t>
            </w:r>
          </w:p>
          <w:p w14:paraId="0D885788" w14:textId="77777777" w:rsidR="009B6826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 w:rsidRPr="009B6826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364BB235" wp14:editId="110077DE">
                  <wp:extent cx="4152900" cy="1257300"/>
                  <wp:effectExtent l="0" t="0" r="12700" b="1270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2AD2F" w14:textId="77777777" w:rsidR="00D45C68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推断得出：</w:t>
            </w:r>
            <w:r w:rsidRPr="009B6826">
              <w:rPr>
                <w:rFonts w:ascii="宋体" w:hAnsi="宋体" w:hint="eastAsia"/>
                <w:sz w:val="24"/>
              </w:rPr>
              <w:t>可能输出的是那个数组里的每个字符的信息吧</w:t>
            </w:r>
          </w:p>
          <w:p w14:paraId="100AC76F" w14:textId="77777777" w:rsidR="009B6826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继续实验，我将char s</w:t>
            </w:r>
            <w:r>
              <w:rPr>
                <w:rFonts w:ascii="宋体" w:hAnsi="宋体"/>
                <w:sz w:val="24"/>
              </w:rPr>
              <w:t>[100]</w:t>
            </w:r>
            <w:r>
              <w:rPr>
                <w:rFonts w:ascii="宋体" w:hAnsi="宋体" w:hint="eastAsia"/>
                <w:sz w:val="24"/>
              </w:rPr>
              <w:t>写在主函数外面，得到的结果：</w:t>
            </w:r>
          </w:p>
          <w:p w14:paraId="08919B42" w14:textId="77777777" w:rsidR="009B6826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 w:rsidRPr="009B6826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5A03469B" wp14:editId="4AB882AC">
                  <wp:extent cx="5704205" cy="1074420"/>
                  <wp:effectExtent l="0" t="0" r="1079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DF3B7" w14:textId="77777777" w:rsidR="00C0661C" w:rsidRPr="009B6826" w:rsidRDefault="009B6826" w:rsidP="00D45C68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推断：因为</w:t>
            </w:r>
            <w:r w:rsidRPr="009B6826">
              <w:rPr>
                <w:rFonts w:ascii="宋体" w:hAnsi="宋体" w:hint="eastAsia"/>
                <w:sz w:val="24"/>
              </w:rPr>
              <w:t>写在主函数里占用的是程序段的内存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9B6826">
              <w:rPr>
                <w:rFonts w:ascii="宋体" w:hAnsi="宋体" w:hint="eastAsia"/>
                <w:sz w:val="24"/>
              </w:rPr>
              <w:t>写在外面是用的数据段的内存</w:t>
            </w:r>
          </w:p>
          <w:p w14:paraId="2D7B8AEC" w14:textId="77777777" w:rsidR="00E811DE" w:rsidRDefault="0079072B" w:rsidP="009E7210">
            <w:pPr>
              <w:spacing w:beforeLines="50" w:before="156"/>
              <w:rPr>
                <w:rFonts w:ascii="宋体" w:hAnsi="宋体"/>
                <w:sz w:val="24"/>
              </w:rPr>
            </w:pPr>
            <w:r w:rsidRPr="00672612">
              <w:rPr>
                <w:rFonts w:ascii="宋体" w:hAnsi="宋体" w:hint="eastAsia"/>
                <w:b/>
                <w:sz w:val="36"/>
              </w:rPr>
              <w:t>收获与体会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778D5899" w14:textId="77777777" w:rsidR="00F90EC3" w:rsidRDefault="009B6826" w:rsidP="00E47307">
            <w:pPr>
              <w:spacing w:beforeLines="50" w:before="156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学会了</w:t>
            </w:r>
            <w:proofErr w:type="spellStart"/>
            <w:r>
              <w:rPr>
                <w:rFonts w:ascii="宋体" w:hAnsi="宋体" w:hint="eastAsia"/>
                <w:sz w:val="24"/>
              </w:rPr>
              <w:t>gdb</w:t>
            </w:r>
            <w:proofErr w:type="spellEnd"/>
            <w:r>
              <w:rPr>
                <w:rFonts w:ascii="宋体" w:hAnsi="宋体" w:hint="eastAsia"/>
                <w:sz w:val="24"/>
              </w:rPr>
              <w:t>中很多很有意思的简写，并且在研究上述问题时，对内存有了更深的认识。</w:t>
            </w:r>
          </w:p>
          <w:p w14:paraId="78B47F79" w14:textId="77777777" w:rsidR="00C0661C" w:rsidRPr="00E47307" w:rsidRDefault="0096262F" w:rsidP="0096262F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在研究“</w:t>
            </w:r>
            <w:r w:rsidRPr="00E47307">
              <w:rPr>
                <w:rFonts w:ascii="宋体" w:hAnsi="宋体" w:hint="eastAsia"/>
                <w:sz w:val="24"/>
              </w:rPr>
              <w:t xml:space="preserve">查看指定内存内容”时，也遇到了问题，我认识到了一种表示的方法：info </w:t>
            </w:r>
            <w:proofErr w:type="spellStart"/>
            <w:r w:rsidRPr="00E47307">
              <w:rPr>
                <w:rFonts w:ascii="宋体" w:hAnsi="宋体" w:hint="eastAsia"/>
                <w:sz w:val="24"/>
              </w:rPr>
              <w:t>addr</w:t>
            </w:r>
            <w:proofErr w:type="spellEnd"/>
            <w:r w:rsidRPr="00E47307">
              <w:rPr>
                <w:rFonts w:ascii="宋体" w:hAnsi="宋体" w:hint="eastAsia"/>
                <w:sz w:val="24"/>
              </w:rPr>
              <w:t xml:space="preserve"> x</w:t>
            </w:r>
          </w:p>
          <w:p w14:paraId="3B2CF9F8" w14:textId="77777777" w:rsidR="0096262F" w:rsidRPr="00E47307" w:rsidRDefault="0096262F" w:rsidP="0096262F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 w:rsidRPr="00E47307">
              <w:rPr>
                <w:rFonts w:ascii="宋体" w:hAnsi="宋体" w:hint="eastAsia"/>
                <w:sz w:val="24"/>
              </w:rPr>
              <w:t>但是，我得到的结果却一直提示我</w:t>
            </w:r>
          </w:p>
          <w:p w14:paraId="5CC2FA29" w14:textId="77777777" w:rsidR="0096262F" w:rsidRDefault="0096262F" w:rsidP="0096262F">
            <w:pPr>
              <w:adjustRightInd w:val="0"/>
              <w:spacing w:line="329" w:lineRule="atLeast"/>
              <w:rPr>
                <w:szCs w:val="20"/>
              </w:rPr>
            </w:pPr>
            <w:r w:rsidRPr="0096262F">
              <w:rPr>
                <w:noProof/>
                <w:szCs w:val="20"/>
              </w:rPr>
              <w:drawing>
                <wp:inline distT="0" distB="0" distL="0" distR="0" wp14:anchorId="687661FF" wp14:editId="209A5BDD">
                  <wp:extent cx="4902200" cy="6350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C290A" w14:textId="110AAFA0" w:rsidR="00672612" w:rsidRPr="00E47307" w:rsidRDefault="00672612" w:rsidP="00672612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 w:rsidRPr="00E47307">
              <w:rPr>
                <w:rFonts w:ascii="宋体" w:hAnsi="宋体" w:hint="eastAsia"/>
                <w:sz w:val="24"/>
              </w:rPr>
              <w:t>猜是s存在了</w:t>
            </w:r>
            <w:proofErr w:type="spellStart"/>
            <w:r w:rsidRPr="00E47307">
              <w:rPr>
                <w:rFonts w:ascii="宋体" w:hAnsi="宋体" w:hint="eastAsia"/>
                <w:sz w:val="24"/>
              </w:rPr>
              <w:t>ebp</w:t>
            </w:r>
            <w:proofErr w:type="spellEnd"/>
            <w:r w:rsidRPr="00E47307">
              <w:rPr>
                <w:rFonts w:ascii="宋体" w:hAnsi="宋体" w:hint="eastAsia"/>
                <w:sz w:val="24"/>
              </w:rPr>
              <w:t>寄存器附近，前面有-112，就猜是这里就是给s申请的空间。</w:t>
            </w:r>
          </w:p>
          <w:p w14:paraId="77D42F45" w14:textId="759F542C" w:rsidR="00616115" w:rsidRPr="00E47307" w:rsidRDefault="00616115" w:rsidP="00672612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 w:rsidRPr="00E47307">
              <w:rPr>
                <w:rFonts w:ascii="宋体" w:hAnsi="宋体" w:hint="eastAsia"/>
                <w:sz w:val="24"/>
              </w:rPr>
              <w:t>我把s放到主函数外面定义</w:t>
            </w:r>
          </w:p>
          <w:p w14:paraId="7C6D2374" w14:textId="01F60292" w:rsidR="00616115" w:rsidRPr="00E47307" w:rsidRDefault="00616115" w:rsidP="00672612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 w:rsidRPr="00E47307">
              <w:rPr>
                <w:rFonts w:ascii="宋体" w:hAnsi="宋体" w:hint="eastAsia"/>
                <w:sz w:val="24"/>
              </w:rPr>
              <w:t>就可以出来结果</w:t>
            </w:r>
          </w:p>
          <w:p w14:paraId="55CD3E08" w14:textId="60D260AB" w:rsidR="00616115" w:rsidRDefault="00616115" w:rsidP="00672612">
            <w:pPr>
              <w:adjustRightInd w:val="0"/>
              <w:spacing w:line="329" w:lineRule="atLeast"/>
              <w:rPr>
                <w:szCs w:val="20"/>
              </w:rPr>
            </w:pPr>
            <w:r w:rsidRPr="00616115">
              <w:rPr>
                <w:noProof/>
                <w:szCs w:val="20"/>
              </w:rPr>
              <w:drawing>
                <wp:inline distT="0" distB="0" distL="0" distR="0" wp14:anchorId="01D36760" wp14:editId="26318CE4">
                  <wp:extent cx="5704205" cy="1122045"/>
                  <wp:effectExtent l="0" t="0" r="1079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112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A0999" w14:textId="4FFD1747" w:rsidR="00F73D85" w:rsidRDefault="00F73D85" w:rsidP="00672612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我查看了一下他的地址：</w:t>
            </w:r>
          </w:p>
          <w:p w14:paraId="3B72CE71" w14:textId="368BB618" w:rsidR="00F73D85" w:rsidRDefault="00F73D85" w:rsidP="00672612">
            <w:pPr>
              <w:adjustRightInd w:val="0"/>
              <w:spacing w:line="329" w:lineRule="atLeast"/>
              <w:rPr>
                <w:szCs w:val="20"/>
              </w:rPr>
            </w:pPr>
            <w:r w:rsidRPr="00F73D85">
              <w:rPr>
                <w:noProof/>
                <w:szCs w:val="20"/>
              </w:rPr>
              <w:drawing>
                <wp:inline distT="0" distB="0" distL="0" distR="0" wp14:anchorId="28D587F1" wp14:editId="22CCFE7F">
                  <wp:extent cx="5704205" cy="536575"/>
                  <wp:effectExtent l="0" t="0" r="1079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53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61B09" w14:textId="15428180" w:rsidR="00BB3D3C" w:rsidRDefault="00BB3D3C" w:rsidP="00672612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在调试的时候，我再查看这个地址</w:t>
            </w:r>
          </w:p>
          <w:p w14:paraId="336ECC77" w14:textId="613D3762" w:rsidR="00BB3D3C" w:rsidRDefault="00F73D85" w:rsidP="00672612">
            <w:pPr>
              <w:adjustRightInd w:val="0"/>
              <w:spacing w:line="329" w:lineRule="atLeast"/>
              <w:rPr>
                <w:szCs w:val="20"/>
              </w:rPr>
            </w:pPr>
            <w:r w:rsidRPr="00F73D85">
              <w:rPr>
                <w:noProof/>
                <w:szCs w:val="20"/>
              </w:rPr>
              <w:drawing>
                <wp:inline distT="0" distB="0" distL="0" distR="0" wp14:anchorId="04828592" wp14:editId="1E4AD2C9">
                  <wp:extent cx="5704205" cy="2610485"/>
                  <wp:effectExtent l="0" t="0" r="10795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261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C0EBA" w14:textId="48E5D7B3" w:rsidR="00F73D85" w:rsidRDefault="00F73D85" w:rsidP="00672612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对应的</w:t>
            </w:r>
            <w:r>
              <w:rPr>
                <w:rFonts w:hint="eastAsia"/>
                <w:szCs w:val="20"/>
              </w:rPr>
              <w:t>ascii</w:t>
            </w:r>
            <w:r>
              <w:rPr>
                <w:rFonts w:hint="eastAsia"/>
                <w:szCs w:val="20"/>
              </w:rPr>
              <w:t>码是</w:t>
            </w:r>
            <w:proofErr w:type="spellStart"/>
            <w:r>
              <w:rPr>
                <w:rFonts w:hint="eastAsia"/>
                <w:szCs w:val="20"/>
              </w:rPr>
              <w:t>qwwrty</w:t>
            </w:r>
            <w:proofErr w:type="spellEnd"/>
          </w:p>
          <w:p w14:paraId="3490C0AD" w14:textId="303C6DBD" w:rsidR="00F73D85" w:rsidRDefault="00F73D85" w:rsidP="00672612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继续下一步：</w:t>
            </w:r>
          </w:p>
          <w:p w14:paraId="194AAAAD" w14:textId="27F85424" w:rsidR="00F73D85" w:rsidRDefault="00F73D85" w:rsidP="00672612">
            <w:pPr>
              <w:adjustRightInd w:val="0"/>
              <w:spacing w:line="329" w:lineRule="atLeast"/>
              <w:rPr>
                <w:szCs w:val="20"/>
              </w:rPr>
            </w:pPr>
            <w:r w:rsidRPr="00F73D85">
              <w:rPr>
                <w:noProof/>
                <w:szCs w:val="20"/>
              </w:rPr>
              <w:drawing>
                <wp:inline distT="0" distB="0" distL="0" distR="0" wp14:anchorId="7CC0A744" wp14:editId="05DDD2C5">
                  <wp:extent cx="5704205" cy="1358265"/>
                  <wp:effectExtent l="0" t="0" r="1079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B74CF" w14:textId="4134B1F7" w:rsidR="00F73D85" w:rsidRDefault="00F73D85" w:rsidP="00672612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完成了交换。</w:t>
            </w:r>
          </w:p>
          <w:p w14:paraId="048CCFC2" w14:textId="619654AB" w:rsidR="0096262F" w:rsidRPr="0096262F" w:rsidRDefault="00F107FB" w:rsidP="0096262F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hint="eastAsia"/>
                <w:szCs w:val="20"/>
              </w:rPr>
              <w:t>对比出真知</w:t>
            </w:r>
          </w:p>
        </w:tc>
      </w:tr>
      <w:tr w:rsidR="00C0661C" w14:paraId="255A4D1D" w14:textId="77777777" w:rsidTr="009B6826">
        <w:trPr>
          <w:cantSplit/>
          <w:trHeight w:val="1155"/>
        </w:trPr>
        <w:tc>
          <w:tcPr>
            <w:tcW w:w="46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736A0B5" w14:textId="77777777" w:rsidR="00C0661C" w:rsidRDefault="00C0661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实</w:t>
            </w:r>
          </w:p>
          <w:p w14:paraId="75C00ECD" w14:textId="77777777" w:rsidR="00C0661C" w:rsidRDefault="00C0661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验成绩</w:t>
            </w:r>
          </w:p>
        </w:tc>
        <w:tc>
          <w:tcPr>
            <w:tcW w:w="873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04C083" w14:textId="77777777" w:rsidR="00C0661C" w:rsidRDefault="00C0661C" w:rsidP="009E7210">
            <w:pPr>
              <w:rPr>
                <w:rFonts w:ascii="宋体" w:hAnsi="宋体"/>
                <w:sz w:val="24"/>
                <w:u w:val="single"/>
              </w:rPr>
            </w:pPr>
          </w:p>
        </w:tc>
      </w:tr>
    </w:tbl>
    <w:p w14:paraId="144D1E1D" w14:textId="77777777" w:rsidR="007313B1" w:rsidRDefault="007313B1" w:rsidP="009E7210">
      <w:pPr>
        <w:spacing w:beforeLines="50" w:before="156"/>
        <w:ind w:right="480"/>
      </w:pPr>
    </w:p>
    <w:p w14:paraId="70F6D123" w14:textId="64226D55" w:rsidR="007313B1" w:rsidRDefault="007313B1" w:rsidP="008A360D">
      <w:pPr>
        <w:spacing w:line="360" w:lineRule="auto"/>
        <w:jc w:val="center"/>
        <w:rPr>
          <w:rFonts w:ascii="宋体" w:hAnsi="宋体"/>
          <w:sz w:val="24"/>
        </w:rPr>
      </w:pPr>
    </w:p>
    <w:p w14:paraId="47C230F0" w14:textId="77777777" w:rsidR="007313B1" w:rsidRPr="007313B1" w:rsidRDefault="007313B1" w:rsidP="00B53D00">
      <w:pPr>
        <w:spacing w:line="360" w:lineRule="auto"/>
        <w:rPr>
          <w:rFonts w:ascii="宋体" w:hAnsi="宋体"/>
          <w:sz w:val="24"/>
        </w:rPr>
      </w:pPr>
    </w:p>
    <w:sectPr w:rsidR="007313B1" w:rsidRPr="007313B1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5E626E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57C59AC"/>
    <w:multiLevelType w:val="hybridMultilevel"/>
    <w:tmpl w:val="490CC6CE"/>
    <w:lvl w:ilvl="0" w:tplc="C27A520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5340437"/>
    <w:multiLevelType w:val="hybridMultilevel"/>
    <w:tmpl w:val="25CEC9F4"/>
    <w:lvl w:ilvl="0" w:tplc="426486A0">
      <w:start w:val="2"/>
      <w:numFmt w:val="decimal"/>
      <w:lvlText w:val="%1）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doNotDisplayPageBoundaries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61C"/>
    <w:rsid w:val="00010A88"/>
    <w:rsid w:val="000F0C34"/>
    <w:rsid w:val="00111981"/>
    <w:rsid w:val="002516FF"/>
    <w:rsid w:val="002D524B"/>
    <w:rsid w:val="00351DD2"/>
    <w:rsid w:val="003E73DC"/>
    <w:rsid w:val="00444C74"/>
    <w:rsid w:val="00544322"/>
    <w:rsid w:val="005A4CB8"/>
    <w:rsid w:val="00602EC6"/>
    <w:rsid w:val="00616115"/>
    <w:rsid w:val="00630DF3"/>
    <w:rsid w:val="00672612"/>
    <w:rsid w:val="006B2B58"/>
    <w:rsid w:val="006B2DC0"/>
    <w:rsid w:val="006D0063"/>
    <w:rsid w:val="007313B1"/>
    <w:rsid w:val="0075532E"/>
    <w:rsid w:val="0079072B"/>
    <w:rsid w:val="007F1B1E"/>
    <w:rsid w:val="008A360D"/>
    <w:rsid w:val="008F0F3B"/>
    <w:rsid w:val="00926A1E"/>
    <w:rsid w:val="00960AD8"/>
    <w:rsid w:val="0096262F"/>
    <w:rsid w:val="009A3857"/>
    <w:rsid w:val="009B6826"/>
    <w:rsid w:val="009E7210"/>
    <w:rsid w:val="00A67A1E"/>
    <w:rsid w:val="00A76D92"/>
    <w:rsid w:val="00B3194C"/>
    <w:rsid w:val="00B53D00"/>
    <w:rsid w:val="00B62071"/>
    <w:rsid w:val="00BB3D3C"/>
    <w:rsid w:val="00C0661C"/>
    <w:rsid w:val="00CF43F2"/>
    <w:rsid w:val="00CF76C5"/>
    <w:rsid w:val="00D45C68"/>
    <w:rsid w:val="00D73CFC"/>
    <w:rsid w:val="00E47307"/>
    <w:rsid w:val="00E811DE"/>
    <w:rsid w:val="00EB14BD"/>
    <w:rsid w:val="00F107FB"/>
    <w:rsid w:val="00F114F1"/>
    <w:rsid w:val="00F54EDD"/>
    <w:rsid w:val="00F73D85"/>
    <w:rsid w:val="00F90EC3"/>
    <w:rsid w:val="00FD31A0"/>
    <w:rsid w:val="00FD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EB60C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封面1"/>
    <w:basedOn w:val="a"/>
    <w:pPr>
      <w:spacing w:line="360" w:lineRule="auto"/>
      <w:ind w:firstLineChars="100" w:firstLine="720"/>
    </w:pPr>
    <w:rPr>
      <w:rFonts w:ascii="宋体" w:hAnsi="宋体"/>
      <w:sz w:val="72"/>
    </w:rPr>
  </w:style>
  <w:style w:type="paragraph" w:customStyle="1" w:styleId="a3">
    <w:name w:val="一级标题"/>
    <w:basedOn w:val="a"/>
    <w:rPr>
      <w:sz w:val="30"/>
    </w:rPr>
  </w:style>
  <w:style w:type="paragraph" w:customStyle="1" w:styleId="a4">
    <w:name w:val="二级标题"/>
    <w:basedOn w:val="a"/>
    <w:pPr>
      <w:spacing w:line="360" w:lineRule="auto"/>
      <w:ind w:firstLine="437"/>
    </w:pPr>
    <w:rPr>
      <w:sz w:val="24"/>
    </w:rPr>
  </w:style>
  <w:style w:type="paragraph" w:customStyle="1" w:styleId="a5">
    <w:name w:val="参考文献"/>
    <w:basedOn w:val="a"/>
    <w:pPr>
      <w:ind w:firstLineChars="200" w:firstLine="480"/>
    </w:pPr>
    <w:rPr>
      <w:rFonts w:ascii="宋体" w:hAnsi="宋体"/>
      <w:sz w:val="24"/>
      <w:szCs w:val="21"/>
    </w:rPr>
  </w:style>
  <w:style w:type="paragraph" w:customStyle="1" w:styleId="a6">
    <w:name w:val="成绩评定标题"/>
    <w:basedOn w:val="a"/>
    <w:pPr>
      <w:jc w:val="center"/>
    </w:pPr>
    <w:rPr>
      <w:sz w:val="32"/>
      <w:szCs w:val="32"/>
    </w:rPr>
  </w:style>
  <w:style w:type="paragraph" w:styleId="a7">
    <w:name w:val="Normal Indent"/>
    <w:basedOn w:val="a"/>
    <w:rsid w:val="007F1B1E"/>
    <w:pPr>
      <w:ind w:firstLine="420"/>
    </w:pPr>
    <w:rPr>
      <w:szCs w:val="20"/>
    </w:rPr>
  </w:style>
  <w:style w:type="paragraph" w:styleId="a8">
    <w:name w:val="Document Map"/>
    <w:basedOn w:val="a"/>
    <w:link w:val="a9"/>
    <w:unhideWhenUsed/>
    <w:rsid w:val="00EB14BD"/>
    <w:rPr>
      <w:rFonts w:ascii="宋体" w:hAnsi="Calibri"/>
      <w:sz w:val="18"/>
      <w:szCs w:val="18"/>
    </w:rPr>
  </w:style>
  <w:style w:type="character" w:customStyle="1" w:styleId="a9">
    <w:name w:val="文档结构图 字符"/>
    <w:link w:val="a8"/>
    <w:rsid w:val="00EB14BD"/>
    <w:rPr>
      <w:rFonts w:ascii="宋体" w:hAnsi="Calibri"/>
      <w:kern w:val="2"/>
      <w:sz w:val="18"/>
      <w:szCs w:val="18"/>
    </w:rPr>
  </w:style>
  <w:style w:type="paragraph" w:customStyle="1" w:styleId="aa">
    <w:name w:val="表题"/>
    <w:basedOn w:val="a"/>
    <w:rsid w:val="00EB14BD"/>
    <w:pPr>
      <w:adjustRightInd w:val="0"/>
      <w:snapToGrid w:val="0"/>
      <w:spacing w:before="120" w:after="40" w:line="329" w:lineRule="atLeast"/>
      <w:jc w:val="center"/>
    </w:pPr>
    <w:rPr>
      <w:rFonts w:ascii="Arial" w:eastAsia="黑体" w:hAnsi="Arial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1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if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iff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tiff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&#24037;&#31243;&#31867;&#23454;&#36341;&#24615;&#25945;&#23398;&#35268;&#33539;&#25253;&#21578;&#26684;&#24335;&#31561;\&#30005;&#23376;&#24037;&#31243;&#31995;&#32508;&#21512;&#23454;&#36341;&#25253;&#21578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92669-F669-724B-98C0-6E2A78E8B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E:\工程类实践性教学规范报告格式等\电子工程系综合实践报告模板.dot</Template>
  <TotalTime>15</TotalTime>
  <Pages>8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北 华 航 天 工 业 学 院</vt:lpstr>
    </vt:vector>
  </TitlesOfParts>
  <Company>dzx</Company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华 航 天 工 业 学 院</dc:title>
  <dc:subject/>
  <dc:creator>番茄花园</dc:creator>
  <cp:keywords/>
  <dc:description/>
  <cp:lastModifiedBy>2894030985@qq.com</cp:lastModifiedBy>
  <cp:revision>7</cp:revision>
  <cp:lastPrinted>1899-12-31T15:59:17Z</cp:lastPrinted>
  <dcterms:created xsi:type="dcterms:W3CDTF">2018-03-29T09:30:00Z</dcterms:created>
  <dcterms:modified xsi:type="dcterms:W3CDTF">2018-11-09T02:04:00Z</dcterms:modified>
</cp:coreProperties>
</file>